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DBF38" w14:textId="77777777" w:rsidR="0050106E" w:rsidRPr="001526AF" w:rsidRDefault="0050106E" w:rsidP="00532702">
      <w:pPr>
        <w:pStyle w:val="1"/>
      </w:pPr>
      <w:r w:rsidRPr="001526AF">
        <w:t>Sectio</w:t>
      </w:r>
      <w:bookmarkStart w:id="0" w:name="_GoBack"/>
      <w:bookmarkEnd w:id="0"/>
      <w:r w:rsidRPr="001526AF">
        <w:t xml:space="preserve">n </w:t>
      </w:r>
      <w:r w:rsidRPr="00532702">
        <w:t>Header</w:t>
      </w:r>
    </w:p>
    <w:p w14:paraId="045D9C77" w14:textId="77777777" w:rsidR="0050106E" w:rsidRPr="001526AF" w:rsidRDefault="0050106E" w:rsidP="0050106E">
      <w:pPr>
        <w:ind w:firstLine="0"/>
        <w:sectPr w:rsidR="0050106E" w:rsidRPr="001526AF" w:rsidSect="00EE3F56">
          <w:footerReference w:type="even" r:id="rId8"/>
          <w:footerReference w:type="default" r:id="rId9"/>
          <w:pgSz w:w="12240" w:h="15840"/>
          <w:pgMar w:top="1080" w:right="1080" w:bottom="1080" w:left="1080" w:header="720" w:footer="720" w:gutter="0"/>
          <w:cols w:space="720"/>
          <w:docGrid w:linePitch="360"/>
        </w:sectPr>
      </w:pPr>
    </w:p>
    <w:p w14:paraId="164841E5" w14:textId="77777777" w:rsidR="0050106E" w:rsidRPr="001526AF" w:rsidRDefault="0050106E" w:rsidP="0050106E">
      <w:pPr>
        <w:ind w:firstLine="0"/>
      </w:pPr>
      <w:r w:rsidRPr="001526AF">
        <w:t>Intro text</w:t>
      </w:r>
    </w:p>
    <w:p w14:paraId="6D14BEA9" w14:textId="77777777" w:rsidR="00666892" w:rsidRPr="00532702" w:rsidRDefault="00666892" w:rsidP="00532702">
      <w:pPr>
        <w:pStyle w:val="2"/>
      </w:pPr>
      <w:r w:rsidRPr="001526AF">
        <w:t>Big Header</w:t>
      </w:r>
    </w:p>
    <w:p w14:paraId="4FE35CBE" w14:textId="77777777" w:rsidR="0006180C" w:rsidRDefault="0006180C" w:rsidP="0006180C">
      <w:pPr>
        <w:ind w:firstLine="0"/>
      </w:pPr>
      <w:r w:rsidRPr="0006180C">
        <w:t>Lorem ipsum dolor sit amet, consectetur adipiscing elit. Cras posuere vehicula mi, hendrerit commodo sem tincidunt vel.</w:t>
      </w:r>
    </w:p>
    <w:p w14:paraId="6069CEE5" w14:textId="77777777" w:rsidR="00666892" w:rsidRPr="005B4DED" w:rsidRDefault="00666892" w:rsidP="0006180C">
      <w:pPr>
        <w:pStyle w:val="3"/>
      </w:pPr>
      <w:r w:rsidRPr="0006180C">
        <w:t>Underlined</w:t>
      </w:r>
      <w:r w:rsidRPr="00A8609B">
        <w:t xml:space="preserve"> Header</w:t>
      </w:r>
    </w:p>
    <w:p w14:paraId="56331A48" w14:textId="77777777" w:rsidR="00894075" w:rsidRDefault="0006180C" w:rsidP="003905D5">
      <w:pPr>
        <w:ind w:firstLine="0"/>
      </w:pPr>
      <w:r w:rsidRPr="0006180C">
        <w:t>Lorem ipsum dolor sit amet, consectetur adipiscing elit. Cras posuere vehicula mi, hendrerit commodo sem tincidunt vel. In gravida consectetur ante at sagittis. Suspendisse nec dui at elit lobortis scelerisque. Ut nec malesuada diam.</w:t>
      </w:r>
    </w:p>
    <w:p w14:paraId="01841600" w14:textId="77777777" w:rsidR="00894075" w:rsidRDefault="00CF48FE" w:rsidP="003905D5">
      <w:r>
        <w:rPr>
          <w:b/>
          <w:noProof/>
        </w:rPr>
        <mc:AlternateContent>
          <mc:Choice Requires="wps">
            <w:drawing>
              <wp:anchor distT="0" distB="0" distL="114300" distR="114300" simplePos="0" relativeHeight="251740160" behindDoc="0" locked="0" layoutInCell="1" allowOverlap="1" wp14:anchorId="53E8FB1F" wp14:editId="2BF6B718">
                <wp:simplePos x="0" y="0"/>
                <wp:positionH relativeFrom="margin">
                  <wp:posOffset>3429000</wp:posOffset>
                </wp:positionH>
                <wp:positionV relativeFrom="paragraph">
                  <wp:posOffset>3313194</wp:posOffset>
                </wp:positionV>
                <wp:extent cx="2971800" cy="26193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71800" cy="2619375"/>
                        </a:xfrm>
                        <a:prstGeom prst="rect">
                          <a:avLst/>
                        </a:prstGeom>
                        <a:solidFill>
                          <a:srgbClr val="E0E5C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9E76A" w14:textId="77777777" w:rsidR="00B34E3E" w:rsidRPr="00616534" w:rsidRDefault="00B34E3E" w:rsidP="00B34E3E">
                            <w:pPr>
                              <w:pStyle w:val="TableTitle"/>
                            </w:pPr>
                            <w:r>
                              <w:t>Sidebar</w:t>
                            </w:r>
                          </w:p>
                          <w:p w14:paraId="307FBFED" w14:textId="77777777" w:rsidR="00B34E3E" w:rsidRDefault="00B34E3E" w:rsidP="00B34E3E">
                            <w:pPr>
                              <w:pStyle w:val="TableText"/>
                              <w:ind w:firstLine="0"/>
                            </w:pPr>
                            <w:r>
                              <w:t>And some sidebar text!</w:t>
                            </w:r>
                          </w:p>
                          <w:p w14:paraId="2FF2A896" w14:textId="77777777" w:rsidR="00B34E3E" w:rsidRDefault="00B34E3E" w:rsidP="00B34E3E">
                            <w:pPr>
                              <w:pStyle w:val="TableText"/>
                            </w:pPr>
                            <w:r>
                              <w:t>And more down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E8FB1F" id="_x0000_t202" coordsize="21600,21600" o:spt="202" path="m,l,21600r21600,l21600,xe">
                <v:stroke joinstyle="miter"/>
                <v:path gradientshapeok="t" o:connecttype="rect"/>
              </v:shapetype>
              <v:shape id="Text Box 1" o:spid="_x0000_s1026" type="#_x0000_t202" style="position:absolute;left:0;text-align:left;margin-left:270pt;margin-top:260.9pt;width:234pt;height:206.2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" fillcolor="#e0e5c1" stroked="f" strokeweight=".5pt">
                <v:textbox>
                  <w:txbxContent>
                    <w:p w14:paraId="6789E76A" w14:textId="77777777" w:rsidR="00B34E3E" w:rsidRPr="00616534" w:rsidRDefault="00B34E3E" w:rsidP="00B34E3E">
                      <w:pPr>
                        <w:pStyle w:val="TableTitle"/>
                      </w:pPr>
                      <w:r>
                        <w:t>Sidebar</w:t>
                      </w:r>
                    </w:p>
                    <w:p w14:paraId="307FBFED" w14:textId="77777777" w:rsidR="00B34E3E" w:rsidRDefault="00B34E3E" w:rsidP="00B34E3E">
                      <w:pPr>
                        <w:pStyle w:val="TableText"/>
                        <w:ind w:firstLine="0"/>
                      </w:pPr>
                      <w:r>
                        <w:t>And some sidebar text!</w:t>
                      </w:r>
                    </w:p>
                    <w:p w14:paraId="2FF2A896" w14:textId="77777777" w:rsidR="00B34E3E" w:rsidRDefault="00B34E3E" w:rsidP="00B34E3E">
                      <w:pPr>
                        <w:pStyle w:val="TableText"/>
                      </w:pPr>
                      <w:r>
                        <w:t>And more down here!</w:t>
                      </w:r>
                    </w:p>
                  </w:txbxContent>
                </v:textbox>
                <w10:wrap type="square" anchorx="margin"/>
              </v:shape>
            </w:pict>
          </mc:Fallback>
        </mc:AlternateContent>
      </w:r>
      <w:r w:rsidR="0006180C" w:rsidRPr="0006180C">
        <w:t>Quisque fringilla enim risus, a aliquet augue auctor ut. Nam eget nibh neque. Nam nec condimentum libero. Aliquam dignissim mi at sapien venenatis pellentesque. Praesent vestibulum lobortis libero, quis ullamcorper augue lobortis a. Ut massa ante, pretium et lectus eget, sodales lobortis mauris.</w:t>
      </w:r>
    </w:p>
    <w:p w14:paraId="434CA94F" w14:textId="77777777" w:rsidR="0006180C" w:rsidRPr="00894075" w:rsidRDefault="00894075" w:rsidP="00894075">
      <w:pPr>
        <w:pStyle w:val="4"/>
        <w:rPr>
          <w:rFonts w:asciiTheme="minorHAnsi" w:eastAsiaTheme="minorHAnsi" w:hAnsiTheme="minorHAnsi" w:cstheme="minorBidi"/>
          <w:color w:val="auto"/>
          <w:sz w:val="18"/>
          <w:szCs w:val="20"/>
        </w:rPr>
      </w:pPr>
      <w:r>
        <w:t>S</w:t>
      </w:r>
      <w:r w:rsidR="0006180C">
        <w:t>mall Header</w:t>
      </w:r>
    </w:p>
    <w:p w14:paraId="6F081516" w14:textId="77777777" w:rsidR="00666892" w:rsidRPr="001526AF" w:rsidRDefault="00666892" w:rsidP="00666892">
      <w:pPr>
        <w:ind w:firstLine="0"/>
      </w:pPr>
      <w:r w:rsidRPr="001526AF">
        <w:t>Even more text</w:t>
      </w:r>
    </w:p>
    <w:p w14:paraId="241DED0C" w14:textId="77777777" w:rsidR="00666892" w:rsidRPr="001526AF" w:rsidRDefault="00666892" w:rsidP="00666892">
      <w:r w:rsidRPr="001526AF">
        <w:t>Second paragraph indented text</w:t>
      </w:r>
    </w:p>
    <w:p w14:paraId="2B1BA92C" w14:textId="77777777" w:rsidR="00666892" w:rsidRDefault="00666892" w:rsidP="00666892">
      <w:r w:rsidRPr="001526AF">
        <w:rPr>
          <w:b/>
        </w:rPr>
        <w:t xml:space="preserve">Title. </w:t>
      </w:r>
      <w:r w:rsidRPr="001526AF">
        <w:t>Lorem ipsum mother fucker</w:t>
      </w:r>
    </w:p>
    <w:p w14:paraId="5F35BF38" w14:textId="77777777" w:rsidR="00CF48FE" w:rsidRDefault="00CF48FE" w:rsidP="00CF48FE">
      <w:pPr>
        <w:ind w:firstLine="0"/>
      </w:pPr>
    </w:p>
    <w:p w14:paraId="2BF5B710" w14:textId="77777777" w:rsidR="00CF48FE" w:rsidRPr="001526AF" w:rsidRDefault="00CF48FE" w:rsidP="00CF48FE">
      <w:pPr>
        <w:ind w:firstLine="0"/>
      </w:pPr>
      <w:r>
        <w:t>The following a table for monster stats. Copy and paste it when you want to start a new stat block, delete rows</w:t>
      </w:r>
      <w:r w:rsidR="0080583A">
        <w:t xml:space="preserve"> and text</w:t>
      </w:r>
      <w:r>
        <w:t xml:space="preserve"> that don’t apply.</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00" w:firstRow="0" w:lastRow="0" w:firstColumn="0" w:lastColumn="0" w:noHBand="0" w:noVBand="1"/>
      </w:tblPr>
      <w:tblGrid>
        <w:gridCol w:w="762"/>
        <w:gridCol w:w="777"/>
        <w:gridCol w:w="781"/>
        <w:gridCol w:w="774"/>
        <w:gridCol w:w="780"/>
        <w:gridCol w:w="806"/>
      </w:tblGrid>
      <w:tr w:rsidR="00AE0B3F" w:rsidRPr="001526AF" w14:paraId="271195DA" w14:textId="77777777" w:rsidTr="008C38FB">
        <w:trPr>
          <w:trHeight w:val="108"/>
        </w:trPr>
        <w:tc>
          <w:tcPr>
            <w:tcW w:w="5000" w:type="pct"/>
            <w:gridSpan w:val="6"/>
          </w:tcPr>
          <w:p w14:paraId="0C7CB3FD" w14:textId="77777777" w:rsidR="00AE0B3F" w:rsidRPr="001526AF" w:rsidRDefault="00AE0B3F" w:rsidP="00532702">
            <w:pPr>
              <w:pStyle w:val="StatBlockTitle"/>
            </w:pPr>
            <w:r w:rsidRPr="001526AF">
              <w:t>Monster Name</w:t>
            </w:r>
          </w:p>
        </w:tc>
      </w:tr>
      <w:tr w:rsidR="00AE0B3F" w:rsidRPr="001526AF" w14:paraId="0C8C76D2" w14:textId="77777777" w:rsidTr="008C38FB">
        <w:trPr>
          <w:trHeight w:val="252"/>
        </w:trPr>
        <w:tc>
          <w:tcPr>
            <w:tcW w:w="5000" w:type="pct"/>
            <w:gridSpan w:val="6"/>
          </w:tcPr>
          <w:p w14:paraId="68AE94B9" w14:textId="77777777" w:rsidR="00AE0B3F" w:rsidRPr="001526AF" w:rsidRDefault="00AE0B3F" w:rsidP="00297E5E">
            <w:pPr>
              <w:spacing w:line="264" w:lineRule="auto"/>
              <w:ind w:firstLine="0"/>
              <w:rPr>
                <w:rFonts w:ascii="ScalaSans" w:hAnsi="ScalaSans"/>
                <w:i/>
                <w:sz w:val="16"/>
                <w:szCs w:val="16"/>
              </w:rPr>
            </w:pPr>
            <w:r w:rsidRPr="001526AF">
              <w:rPr>
                <w:rFonts w:ascii="ScalaSans" w:hAnsi="ScalaSans"/>
                <w:i/>
                <w:sz w:val="16"/>
                <w:szCs w:val="16"/>
              </w:rPr>
              <w:t>Size type, alignment</w:t>
            </w:r>
          </w:p>
        </w:tc>
      </w:tr>
      <w:tr w:rsidR="00760676" w:rsidRPr="001526AF" w14:paraId="1EDC22F0" w14:textId="77777777" w:rsidTr="008C38FB">
        <w:trPr>
          <w:trHeight w:val="20"/>
        </w:trPr>
        <w:tc>
          <w:tcPr>
            <w:tcW w:w="5000" w:type="pct"/>
            <w:gridSpan w:val="6"/>
          </w:tcPr>
          <w:p w14:paraId="03B70233" w14:textId="77777777" w:rsidR="00760676" w:rsidRPr="001526AF" w:rsidRDefault="00760676"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679744" behindDoc="1" locked="0" layoutInCell="1" allowOverlap="1" wp14:anchorId="32DAEBFC" wp14:editId="139BFB57">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8"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8ACAD8" w14:textId="77777777" w:rsidR="00760676" w:rsidRDefault="00760676"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EBFC" id="Flowchart: Decision 3" o:spid="_x0000_s1027" style="position:absolute;margin-left:.05pt;margin-top:1.9pt;width:230.4pt;height:3.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" adj="-11796480,,5400" path="m,10000l,,10000,5000,,10000xe" fillcolor="#9c2b1b" stroked="f" strokeweight="1pt">
                      <v:stroke joinstyle="miter"/>
                      <v:formulas/>
                      <v:path arrowok="t" o:connecttype="custom" o:connectlocs="0,45720;0,0;2926080,22860;0,45720" o:connectangles="0,0,0,0" textboxrect="0,0,10000,10000"/>
                      <v:textbox>
                        <w:txbxContent>
                          <w:p w14:paraId="578ACAD8" w14:textId="77777777" w:rsidR="00760676" w:rsidRDefault="00760676" w:rsidP="00760676">
                            <w:pPr>
                              <w:jc w:val="center"/>
                            </w:pPr>
                          </w:p>
                        </w:txbxContent>
                      </v:textbox>
                      <w10:wrap type="tight" anchorx="margin" anchory="margin"/>
                    </v:shape>
                  </w:pict>
                </mc:Fallback>
              </mc:AlternateContent>
            </w:r>
          </w:p>
        </w:tc>
      </w:tr>
      <w:tr w:rsidR="00760676" w:rsidRPr="001526AF" w14:paraId="0FDE69C8" w14:textId="77777777" w:rsidTr="008C38FB">
        <w:tc>
          <w:tcPr>
            <w:tcW w:w="5000" w:type="pct"/>
            <w:gridSpan w:val="6"/>
          </w:tcPr>
          <w:p w14:paraId="7E3524CE" w14:textId="77777777" w:rsidR="00760676" w:rsidRPr="001526AF" w:rsidRDefault="00760676" w:rsidP="00297E5E">
            <w:pPr>
              <w:pStyle w:val="StatBlockColored"/>
              <w:spacing w:line="264" w:lineRule="auto"/>
            </w:pPr>
            <w:r w:rsidRPr="001526AF">
              <w:rPr>
                <w:rStyle w:val="StatBlockColoredChar"/>
                <w:b/>
              </w:rPr>
              <w:t>Armor Class</w:t>
            </w:r>
            <w:r w:rsidRPr="001526AF">
              <w:rPr>
                <w:b/>
              </w:rPr>
              <w:t xml:space="preserve"> </w:t>
            </w:r>
            <w:r w:rsidRPr="001526AF">
              <w:t>AC</w:t>
            </w:r>
          </w:p>
          <w:p w14:paraId="57D1E7F3" w14:textId="77777777" w:rsidR="00760676" w:rsidRPr="001526AF" w:rsidRDefault="00760676" w:rsidP="00297E5E">
            <w:pPr>
              <w:pStyle w:val="StatBlockColored"/>
              <w:spacing w:line="264" w:lineRule="auto"/>
            </w:pPr>
            <w:r w:rsidRPr="001526AF">
              <w:rPr>
                <w:rStyle w:val="StatBlockColoredChar"/>
                <w:b/>
              </w:rPr>
              <w:t>Hit Points</w:t>
            </w:r>
            <w:r w:rsidRPr="001526AF">
              <w:rPr>
                <w:b/>
              </w:rPr>
              <w:t xml:space="preserve"> </w:t>
            </w:r>
            <w:r w:rsidRPr="001526AF">
              <w:t>HP (hit dice)</w:t>
            </w:r>
          </w:p>
          <w:p w14:paraId="2ABC2B85" w14:textId="77777777" w:rsidR="00760676" w:rsidRPr="001526AF" w:rsidRDefault="00760676" w:rsidP="00297E5E">
            <w:pPr>
              <w:pStyle w:val="StatBlockColored"/>
              <w:spacing w:line="264" w:lineRule="auto"/>
            </w:pPr>
            <w:r w:rsidRPr="001526AF">
              <w:rPr>
                <w:rStyle w:val="StatBlockColoredChar"/>
                <w:b/>
              </w:rPr>
              <w:t>Speed</w:t>
            </w:r>
            <w:r w:rsidRPr="001526AF">
              <w:t xml:space="preserve"> speed</w:t>
            </w:r>
          </w:p>
        </w:tc>
      </w:tr>
      <w:tr w:rsidR="00297E5E" w:rsidRPr="001526AF" w14:paraId="50148D74" w14:textId="77777777" w:rsidTr="008C38FB">
        <w:tc>
          <w:tcPr>
            <w:tcW w:w="5000" w:type="pct"/>
            <w:gridSpan w:val="6"/>
          </w:tcPr>
          <w:p w14:paraId="628CD6AD"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8112" behindDoc="1" locked="0" layoutInCell="1" allowOverlap="1" wp14:anchorId="6205F572" wp14:editId="19A60323">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4"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F2F7B7"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F572" id="_x0000_s1028" style="position:absolute;margin-left:.05pt;margin-top:1.9pt;width:230.4pt;height:3.6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" adj="-11796480,,5400" path="m,10000l,,10000,5000,,10000xe" fillcolor="#9c2b1b" stroked="f" strokeweight="1pt">
                      <v:stroke joinstyle="miter"/>
                      <v:formulas/>
                      <v:path arrowok="t" o:connecttype="custom" o:connectlocs="0,45720;0,0;2926080,22860;0,45720" o:connectangles="0,0,0,0" textboxrect="0,0,10000,10000"/>
                      <v:textbox>
                        <w:txbxContent>
                          <w:p w14:paraId="1CF2F7B7" w14:textId="77777777" w:rsidR="00297E5E" w:rsidRDefault="00297E5E" w:rsidP="00760676">
                            <w:pPr>
                              <w:jc w:val="center"/>
                            </w:pPr>
                          </w:p>
                        </w:txbxContent>
                      </v:textbox>
                      <w10:wrap type="tight" anchorx="margin" anchory="margin"/>
                    </v:shape>
                  </w:pict>
                </mc:Fallback>
              </mc:AlternateContent>
            </w:r>
          </w:p>
        </w:tc>
      </w:tr>
      <w:tr w:rsidR="00297E5E" w:rsidRPr="001526AF" w14:paraId="16BB67D9" w14:textId="77777777" w:rsidTr="008C38FB">
        <w:tc>
          <w:tcPr>
            <w:tcW w:w="815" w:type="pct"/>
          </w:tcPr>
          <w:p w14:paraId="3F83767B" w14:textId="77777777" w:rsidR="00297E5E" w:rsidRPr="001526AF" w:rsidRDefault="00297E5E" w:rsidP="00297E5E">
            <w:pPr>
              <w:pStyle w:val="StatBlockColored"/>
              <w:spacing w:line="264" w:lineRule="auto"/>
              <w:jc w:val="center"/>
              <w:rPr>
                <w:b/>
                <w:sz w:val="18"/>
              </w:rPr>
            </w:pPr>
            <w:r w:rsidRPr="001526AF">
              <w:rPr>
                <w:b/>
                <w:sz w:val="18"/>
              </w:rPr>
              <w:t>STR</w:t>
            </w:r>
          </w:p>
        </w:tc>
        <w:tc>
          <w:tcPr>
            <w:tcW w:w="830" w:type="pct"/>
          </w:tcPr>
          <w:p w14:paraId="31651045" w14:textId="77777777" w:rsidR="00297E5E" w:rsidRPr="001526AF" w:rsidRDefault="00297E5E" w:rsidP="00297E5E">
            <w:pPr>
              <w:pStyle w:val="StatBlockColored"/>
              <w:spacing w:line="264" w:lineRule="auto"/>
              <w:jc w:val="center"/>
              <w:rPr>
                <w:b/>
                <w:sz w:val="18"/>
              </w:rPr>
            </w:pPr>
            <w:r w:rsidRPr="001526AF">
              <w:rPr>
                <w:b/>
                <w:sz w:val="18"/>
              </w:rPr>
              <w:t>DEX</w:t>
            </w:r>
          </w:p>
        </w:tc>
        <w:tc>
          <w:tcPr>
            <w:tcW w:w="834" w:type="pct"/>
          </w:tcPr>
          <w:p w14:paraId="0D2DFAC4" w14:textId="77777777" w:rsidR="00297E5E" w:rsidRPr="001526AF" w:rsidRDefault="00297E5E" w:rsidP="00297E5E">
            <w:pPr>
              <w:pStyle w:val="StatBlockColored"/>
              <w:spacing w:line="264" w:lineRule="auto"/>
              <w:jc w:val="center"/>
              <w:rPr>
                <w:b/>
                <w:sz w:val="18"/>
              </w:rPr>
            </w:pPr>
            <w:r w:rsidRPr="001526AF">
              <w:rPr>
                <w:b/>
                <w:sz w:val="18"/>
              </w:rPr>
              <w:t>CON</w:t>
            </w:r>
          </w:p>
        </w:tc>
        <w:tc>
          <w:tcPr>
            <w:tcW w:w="827" w:type="pct"/>
          </w:tcPr>
          <w:p w14:paraId="37F9E08F" w14:textId="77777777" w:rsidR="00297E5E" w:rsidRPr="001526AF" w:rsidRDefault="00297E5E" w:rsidP="00297E5E">
            <w:pPr>
              <w:pStyle w:val="StatBlockColored"/>
              <w:spacing w:line="264" w:lineRule="auto"/>
              <w:jc w:val="center"/>
              <w:rPr>
                <w:b/>
                <w:sz w:val="18"/>
              </w:rPr>
            </w:pPr>
            <w:r w:rsidRPr="001526AF">
              <w:rPr>
                <w:b/>
                <w:sz w:val="18"/>
              </w:rPr>
              <w:t>INT</w:t>
            </w:r>
          </w:p>
        </w:tc>
        <w:tc>
          <w:tcPr>
            <w:tcW w:w="833" w:type="pct"/>
          </w:tcPr>
          <w:p w14:paraId="0828A000" w14:textId="77777777" w:rsidR="00297E5E" w:rsidRPr="001526AF" w:rsidRDefault="00297E5E" w:rsidP="00297E5E">
            <w:pPr>
              <w:pStyle w:val="StatBlockColored"/>
              <w:spacing w:line="264" w:lineRule="auto"/>
              <w:jc w:val="center"/>
              <w:rPr>
                <w:b/>
                <w:sz w:val="18"/>
              </w:rPr>
            </w:pPr>
            <w:r w:rsidRPr="001526AF">
              <w:rPr>
                <w:b/>
                <w:sz w:val="18"/>
              </w:rPr>
              <w:t>WIS</w:t>
            </w:r>
          </w:p>
        </w:tc>
        <w:tc>
          <w:tcPr>
            <w:tcW w:w="860" w:type="pct"/>
          </w:tcPr>
          <w:p w14:paraId="198ECF82" w14:textId="77777777" w:rsidR="00297E5E" w:rsidRPr="001526AF" w:rsidRDefault="00297E5E" w:rsidP="00297E5E">
            <w:pPr>
              <w:pStyle w:val="StatBlockColored"/>
              <w:spacing w:line="264" w:lineRule="auto"/>
              <w:jc w:val="center"/>
              <w:rPr>
                <w:b/>
                <w:sz w:val="18"/>
              </w:rPr>
            </w:pPr>
            <w:r w:rsidRPr="001526AF">
              <w:rPr>
                <w:b/>
                <w:sz w:val="18"/>
              </w:rPr>
              <w:t>CHA</w:t>
            </w:r>
          </w:p>
        </w:tc>
      </w:tr>
      <w:tr w:rsidR="00297E5E" w:rsidRPr="001526AF" w14:paraId="437B20DE" w14:textId="77777777" w:rsidTr="008C38FB">
        <w:trPr>
          <w:trHeight w:val="80"/>
        </w:trPr>
        <w:tc>
          <w:tcPr>
            <w:tcW w:w="815" w:type="pct"/>
          </w:tcPr>
          <w:p w14:paraId="2E8BBD76" w14:textId="77777777" w:rsidR="00297E5E" w:rsidRPr="001526AF" w:rsidRDefault="00297E5E" w:rsidP="00297E5E">
            <w:pPr>
              <w:pStyle w:val="StatBlockColored"/>
              <w:spacing w:line="264" w:lineRule="auto"/>
              <w:jc w:val="center"/>
              <w:rPr>
                <w:sz w:val="18"/>
              </w:rPr>
            </w:pPr>
            <w:r w:rsidRPr="001526AF">
              <w:rPr>
                <w:sz w:val="18"/>
              </w:rPr>
              <w:t>10 (+0)</w:t>
            </w:r>
          </w:p>
        </w:tc>
        <w:tc>
          <w:tcPr>
            <w:tcW w:w="830" w:type="pct"/>
          </w:tcPr>
          <w:p w14:paraId="41F0123D" w14:textId="77777777" w:rsidR="00297E5E" w:rsidRPr="001526AF" w:rsidRDefault="00297E5E" w:rsidP="00297E5E">
            <w:pPr>
              <w:pStyle w:val="StatBlockColored"/>
              <w:spacing w:line="264" w:lineRule="auto"/>
              <w:jc w:val="center"/>
              <w:rPr>
                <w:sz w:val="18"/>
              </w:rPr>
            </w:pPr>
            <w:r w:rsidRPr="001526AF">
              <w:rPr>
                <w:sz w:val="18"/>
              </w:rPr>
              <w:t>10 (+0)</w:t>
            </w:r>
          </w:p>
        </w:tc>
        <w:tc>
          <w:tcPr>
            <w:tcW w:w="834" w:type="pct"/>
          </w:tcPr>
          <w:p w14:paraId="31F874BE" w14:textId="77777777" w:rsidR="00297E5E" w:rsidRPr="001526AF" w:rsidRDefault="00297E5E" w:rsidP="00297E5E">
            <w:pPr>
              <w:pStyle w:val="StatBlockColored"/>
              <w:spacing w:line="264" w:lineRule="auto"/>
              <w:jc w:val="center"/>
              <w:rPr>
                <w:sz w:val="18"/>
              </w:rPr>
            </w:pPr>
            <w:r w:rsidRPr="001526AF">
              <w:rPr>
                <w:sz w:val="18"/>
              </w:rPr>
              <w:t>10 (+0)</w:t>
            </w:r>
          </w:p>
        </w:tc>
        <w:tc>
          <w:tcPr>
            <w:tcW w:w="827" w:type="pct"/>
          </w:tcPr>
          <w:p w14:paraId="23A37AE9" w14:textId="77777777" w:rsidR="00297E5E" w:rsidRPr="001526AF" w:rsidRDefault="00297E5E" w:rsidP="00297E5E">
            <w:pPr>
              <w:pStyle w:val="StatBlockColored"/>
              <w:spacing w:line="264" w:lineRule="auto"/>
              <w:jc w:val="center"/>
              <w:rPr>
                <w:sz w:val="18"/>
              </w:rPr>
            </w:pPr>
            <w:r w:rsidRPr="001526AF">
              <w:rPr>
                <w:sz w:val="18"/>
              </w:rPr>
              <w:t>10 (+0)</w:t>
            </w:r>
          </w:p>
        </w:tc>
        <w:tc>
          <w:tcPr>
            <w:tcW w:w="833" w:type="pct"/>
          </w:tcPr>
          <w:p w14:paraId="51AF06F9" w14:textId="77777777" w:rsidR="00297E5E" w:rsidRPr="001526AF" w:rsidRDefault="00297E5E" w:rsidP="00297E5E">
            <w:pPr>
              <w:pStyle w:val="StatBlockColored"/>
              <w:spacing w:line="264" w:lineRule="auto"/>
              <w:jc w:val="center"/>
              <w:rPr>
                <w:sz w:val="18"/>
              </w:rPr>
            </w:pPr>
            <w:r w:rsidRPr="001526AF">
              <w:rPr>
                <w:sz w:val="18"/>
              </w:rPr>
              <w:t>10 (+0)</w:t>
            </w:r>
          </w:p>
        </w:tc>
        <w:tc>
          <w:tcPr>
            <w:tcW w:w="860" w:type="pct"/>
          </w:tcPr>
          <w:p w14:paraId="42AB5F7D" w14:textId="77777777" w:rsidR="00297E5E" w:rsidRPr="001526AF" w:rsidRDefault="00297E5E" w:rsidP="00297E5E">
            <w:pPr>
              <w:pStyle w:val="StatBlockColored"/>
              <w:spacing w:line="264" w:lineRule="auto"/>
              <w:jc w:val="center"/>
              <w:rPr>
                <w:sz w:val="18"/>
              </w:rPr>
            </w:pPr>
            <w:r w:rsidRPr="001526AF">
              <w:rPr>
                <w:sz w:val="18"/>
              </w:rPr>
              <w:t>10 (+0)</w:t>
            </w:r>
          </w:p>
        </w:tc>
      </w:tr>
      <w:tr w:rsidR="00297E5E" w:rsidRPr="001526AF" w14:paraId="13C3688E" w14:textId="77777777" w:rsidTr="008C38FB">
        <w:trPr>
          <w:trHeight w:val="80"/>
        </w:trPr>
        <w:tc>
          <w:tcPr>
            <w:tcW w:w="5000" w:type="pct"/>
            <w:gridSpan w:val="6"/>
          </w:tcPr>
          <w:p w14:paraId="65A8B20C"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6064" behindDoc="1" locked="0" layoutInCell="1" allowOverlap="1" wp14:anchorId="10D31EB3" wp14:editId="0E4D695C">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5"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3047D"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1EB3" id="_x0000_s1029" style="position:absolute;margin-left:.05pt;margin-top:1.9pt;width:230.4pt;height:3.6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" adj="-11796480,,5400" path="m,10000l,,10000,5000,,10000xe" fillcolor="#9c2b1b" stroked="f" strokeweight="1pt">
                      <v:stroke joinstyle="miter"/>
                      <v:formulas/>
                      <v:path arrowok="t" o:connecttype="custom" o:connectlocs="0,45720;0,0;2926080,22860;0,45720" o:connectangles="0,0,0,0" textboxrect="0,0,10000,10000"/>
                      <v:textbox>
                        <w:txbxContent>
                          <w:p w14:paraId="52A3047D" w14:textId="77777777" w:rsidR="00297E5E" w:rsidRDefault="00297E5E" w:rsidP="00760676">
                            <w:pPr>
                              <w:jc w:val="center"/>
                            </w:pPr>
                          </w:p>
                        </w:txbxContent>
                      </v:textbox>
                      <w10:wrap type="tight" anchorx="margin" anchory="margin"/>
                    </v:shape>
                  </w:pict>
                </mc:Fallback>
              </mc:AlternateContent>
            </w:r>
          </w:p>
        </w:tc>
      </w:tr>
      <w:tr w:rsidR="00297E5E" w:rsidRPr="001526AF" w14:paraId="3AF03828" w14:textId="77777777" w:rsidTr="008C38FB">
        <w:trPr>
          <w:trHeight w:val="80"/>
        </w:trPr>
        <w:tc>
          <w:tcPr>
            <w:tcW w:w="5000" w:type="pct"/>
            <w:gridSpan w:val="6"/>
          </w:tcPr>
          <w:p w14:paraId="4A8EBC2B" w14:textId="77777777" w:rsidR="00297E5E" w:rsidRPr="001526AF" w:rsidRDefault="00297E5E" w:rsidP="00297E5E">
            <w:pPr>
              <w:pStyle w:val="StatBlockColored"/>
              <w:spacing w:line="264" w:lineRule="auto"/>
            </w:pPr>
            <w:r w:rsidRPr="001526AF">
              <w:rPr>
                <w:rStyle w:val="StatBlockColoredChar"/>
                <w:b/>
              </w:rPr>
              <w:t>Skills</w:t>
            </w:r>
            <w:r w:rsidRPr="001526AF">
              <w:rPr>
                <w:b/>
              </w:rPr>
              <w:t xml:space="preserve"> </w:t>
            </w:r>
            <w:r w:rsidRPr="001526AF">
              <w:t>skills</w:t>
            </w:r>
          </w:p>
          <w:p w14:paraId="60D59A61" w14:textId="77777777" w:rsidR="00297E5E" w:rsidRPr="00B42F92" w:rsidRDefault="00297E5E" w:rsidP="00297E5E">
            <w:pPr>
              <w:pStyle w:val="StatBlockColored"/>
              <w:spacing w:line="264" w:lineRule="auto"/>
            </w:pPr>
            <w:r w:rsidRPr="001526AF">
              <w:rPr>
                <w:rStyle w:val="StatBlockColoredChar"/>
                <w:b/>
              </w:rPr>
              <w:t>Saving Throws</w:t>
            </w:r>
            <w:r w:rsidR="00B42F92">
              <w:t xml:space="preserve"> </w:t>
            </w:r>
            <w:r w:rsidR="008371EA">
              <w:t>saves</w:t>
            </w:r>
          </w:p>
          <w:p w14:paraId="7D90767E" w14:textId="77777777" w:rsidR="00297E5E" w:rsidRPr="001526AF" w:rsidRDefault="00297E5E" w:rsidP="00297E5E">
            <w:pPr>
              <w:pStyle w:val="StatBlockColored"/>
              <w:spacing w:line="264" w:lineRule="auto"/>
            </w:pPr>
            <w:r w:rsidRPr="001526AF">
              <w:rPr>
                <w:b/>
              </w:rPr>
              <w:t xml:space="preserve">Damage Vulnerabilities </w:t>
            </w:r>
            <w:r w:rsidRPr="00106C32">
              <w:rPr>
                <w:rStyle w:val="StatBlocksChar"/>
              </w:rPr>
              <w:t>vulnerabilities</w:t>
            </w:r>
          </w:p>
          <w:p w14:paraId="2A1EB843" w14:textId="77777777" w:rsidR="00297E5E" w:rsidRPr="001526AF" w:rsidRDefault="00297E5E" w:rsidP="00297E5E">
            <w:pPr>
              <w:pStyle w:val="StatBlockColored"/>
              <w:spacing w:line="264" w:lineRule="auto"/>
            </w:pPr>
            <w:r w:rsidRPr="001526AF">
              <w:rPr>
                <w:b/>
              </w:rPr>
              <w:t xml:space="preserve">Damage Resistances </w:t>
            </w:r>
            <w:r w:rsidRPr="001526AF">
              <w:t>resistances</w:t>
            </w:r>
          </w:p>
          <w:p w14:paraId="778F98CF" w14:textId="77777777" w:rsidR="00297E5E" w:rsidRPr="001526AF" w:rsidRDefault="00297E5E" w:rsidP="00297E5E">
            <w:pPr>
              <w:pStyle w:val="StatBlockColored"/>
              <w:spacing w:line="264" w:lineRule="auto"/>
            </w:pPr>
            <w:r w:rsidRPr="001526AF">
              <w:rPr>
                <w:b/>
              </w:rPr>
              <w:t xml:space="preserve">Damage Immunities </w:t>
            </w:r>
            <w:r w:rsidRPr="001526AF">
              <w:t>immunities</w:t>
            </w:r>
          </w:p>
          <w:p w14:paraId="5AE63F6C" w14:textId="77777777" w:rsidR="00297E5E" w:rsidRPr="001526AF" w:rsidRDefault="00297E5E" w:rsidP="00297E5E">
            <w:pPr>
              <w:pStyle w:val="StatBlockColored"/>
              <w:spacing w:line="264" w:lineRule="auto"/>
            </w:pPr>
            <w:r w:rsidRPr="001526AF">
              <w:rPr>
                <w:b/>
              </w:rPr>
              <w:t xml:space="preserve">Condition Immunities </w:t>
            </w:r>
            <w:r w:rsidRPr="001526AF">
              <w:t>immunities</w:t>
            </w:r>
          </w:p>
          <w:p w14:paraId="4E1C06BF" w14:textId="77777777" w:rsidR="00297E5E" w:rsidRPr="001526AF" w:rsidRDefault="00297E5E" w:rsidP="00297E5E">
            <w:pPr>
              <w:pStyle w:val="StatBlockColored"/>
              <w:spacing w:line="264" w:lineRule="auto"/>
            </w:pPr>
            <w:r w:rsidRPr="001526AF">
              <w:rPr>
                <w:b/>
              </w:rPr>
              <w:t xml:space="preserve">Senses </w:t>
            </w:r>
            <w:r w:rsidRPr="001526AF">
              <w:t>senses</w:t>
            </w:r>
          </w:p>
          <w:p w14:paraId="243BB889" w14:textId="77777777" w:rsidR="00297E5E" w:rsidRPr="001526AF" w:rsidRDefault="00297E5E" w:rsidP="00297E5E">
            <w:pPr>
              <w:pStyle w:val="StatBlockColored"/>
              <w:spacing w:line="264" w:lineRule="auto"/>
            </w:pPr>
            <w:r w:rsidRPr="001526AF">
              <w:rPr>
                <w:b/>
              </w:rPr>
              <w:t xml:space="preserve">Languages </w:t>
            </w:r>
            <w:r w:rsidRPr="001526AF">
              <w:t>languages</w:t>
            </w:r>
          </w:p>
          <w:p w14:paraId="22232FDF" w14:textId="77777777" w:rsidR="00297E5E" w:rsidRPr="001526AF" w:rsidRDefault="00297E5E" w:rsidP="00297E5E">
            <w:pPr>
              <w:pStyle w:val="StatBlockColored"/>
              <w:spacing w:line="264" w:lineRule="auto"/>
            </w:pPr>
            <w:r w:rsidRPr="001526AF">
              <w:rPr>
                <w:b/>
              </w:rPr>
              <w:t xml:space="preserve">Challenge </w:t>
            </w:r>
            <w:r w:rsidRPr="001526AF">
              <w:t>CR (XP)</w:t>
            </w:r>
          </w:p>
        </w:tc>
      </w:tr>
      <w:tr w:rsidR="00297E5E" w:rsidRPr="001526AF" w14:paraId="24B2814A" w14:textId="77777777" w:rsidTr="008C38FB">
        <w:tc>
          <w:tcPr>
            <w:tcW w:w="5000" w:type="pct"/>
            <w:gridSpan w:val="6"/>
          </w:tcPr>
          <w:p w14:paraId="2CA72E93" w14:textId="77777777"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7088" behindDoc="1" locked="0" layoutInCell="1" allowOverlap="1" wp14:anchorId="4ACFA7F7" wp14:editId="1B6B9BC1">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6"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1DB80" w14:textId="77777777"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A7F7" id="_x0000_s1030" style="position:absolute;margin-left:.05pt;margin-top:1.9pt;width:230.4pt;height:3.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" adj="-11796480,,5400" path="m,10000l,,10000,5000,,10000xe" fillcolor="#9c2b1b" stroked="f" strokeweight="1pt">
                      <v:stroke joinstyle="miter"/>
                      <v:formulas/>
                      <v:path arrowok="t" o:connecttype="custom" o:connectlocs="0,45720;0,0;2926080,22860;0,45720" o:connectangles="0,0,0,0" textboxrect="0,0,10000,10000"/>
                      <v:textbox>
                        <w:txbxContent>
                          <w:p w14:paraId="5C71DB80" w14:textId="77777777" w:rsidR="00297E5E" w:rsidRDefault="00297E5E" w:rsidP="00760676">
                            <w:pPr>
                              <w:jc w:val="center"/>
                            </w:pPr>
                          </w:p>
                        </w:txbxContent>
                      </v:textbox>
                      <w10:wrap type="tight" anchorx="margin" anchory="margin"/>
                    </v:shape>
                  </w:pict>
                </mc:Fallback>
              </mc:AlternateContent>
            </w:r>
          </w:p>
        </w:tc>
      </w:tr>
      <w:tr w:rsidR="00297E5E" w:rsidRPr="001526AF" w14:paraId="5660E097" w14:textId="77777777" w:rsidTr="008C38FB">
        <w:tc>
          <w:tcPr>
            <w:tcW w:w="5000" w:type="pct"/>
            <w:gridSpan w:val="6"/>
          </w:tcPr>
          <w:p w14:paraId="6F16BD16"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Trait Name. </w:t>
            </w:r>
            <w:r w:rsidRPr="001526AF">
              <w:rPr>
                <w:rFonts w:ascii="ScalaSans" w:hAnsi="ScalaSans"/>
                <w:sz w:val="17"/>
                <w:szCs w:val="17"/>
              </w:rPr>
              <w:t>Trait details.</w:t>
            </w:r>
          </w:p>
        </w:tc>
      </w:tr>
      <w:tr w:rsidR="00297E5E" w:rsidRPr="001526AF" w14:paraId="31A53B33" w14:textId="77777777" w:rsidTr="008C38FB">
        <w:tc>
          <w:tcPr>
            <w:tcW w:w="5000" w:type="pct"/>
            <w:gridSpan w:val="6"/>
          </w:tcPr>
          <w:p w14:paraId="5D94D466" w14:textId="77777777" w:rsidR="00297E5E" w:rsidRPr="001526AF" w:rsidRDefault="00297E5E" w:rsidP="00297E5E">
            <w:pPr>
              <w:spacing w:line="264" w:lineRule="auto"/>
              <w:ind w:firstLine="0"/>
              <w:rPr>
                <w:rFonts w:ascii="ScalaSans" w:hAnsi="ScalaSans"/>
                <w:b/>
                <w:sz w:val="17"/>
                <w:szCs w:val="17"/>
              </w:rPr>
            </w:pPr>
          </w:p>
        </w:tc>
      </w:tr>
      <w:tr w:rsidR="00297E5E" w:rsidRPr="001526AF" w14:paraId="789C400B" w14:textId="77777777" w:rsidTr="008C38FB">
        <w:tc>
          <w:tcPr>
            <w:tcW w:w="5000" w:type="pct"/>
            <w:gridSpan w:val="6"/>
            <w:tcBorders>
              <w:bottom w:val="single" w:sz="4" w:space="0" w:color="58170D"/>
            </w:tcBorders>
          </w:tcPr>
          <w:p w14:paraId="2ADCEDD1" w14:textId="77777777" w:rsidR="00297E5E" w:rsidRPr="005A30B8" w:rsidRDefault="00297E5E" w:rsidP="00283273">
            <w:pPr>
              <w:pStyle w:val="StatBlockActionsTitle"/>
              <w:rPr>
                <w:b/>
              </w:rPr>
            </w:pPr>
            <w:r w:rsidRPr="005A30B8">
              <w:rPr>
                <w:b/>
              </w:rPr>
              <w:t>Actions</w:t>
            </w:r>
          </w:p>
        </w:tc>
      </w:tr>
      <w:tr w:rsidR="00297E5E" w:rsidRPr="001526AF" w14:paraId="54BAD686" w14:textId="77777777" w:rsidTr="008C38FB">
        <w:tc>
          <w:tcPr>
            <w:tcW w:w="5000" w:type="pct"/>
            <w:gridSpan w:val="6"/>
            <w:tcBorders>
              <w:top w:val="single" w:sz="4" w:space="0" w:color="58170D"/>
            </w:tcBorders>
          </w:tcPr>
          <w:p w14:paraId="1D51CD06"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Action. </w:t>
            </w:r>
            <w:r w:rsidRPr="001526AF">
              <w:rPr>
                <w:rFonts w:ascii="ScalaSans" w:hAnsi="ScalaSans"/>
                <w:sz w:val="17"/>
                <w:szCs w:val="17"/>
              </w:rPr>
              <w:t>Details.</w:t>
            </w:r>
          </w:p>
          <w:p w14:paraId="66332FBA" w14:textId="77777777" w:rsidR="00297E5E" w:rsidRPr="001526AF" w:rsidRDefault="00297E5E" w:rsidP="00297E5E">
            <w:pPr>
              <w:spacing w:line="264" w:lineRule="auto"/>
              <w:ind w:firstLine="0"/>
              <w:rPr>
                <w:rFonts w:ascii="ScalaSans" w:hAnsi="ScalaSans"/>
                <w:sz w:val="17"/>
                <w:szCs w:val="17"/>
              </w:rPr>
            </w:pPr>
          </w:p>
        </w:tc>
      </w:tr>
      <w:tr w:rsidR="00297E5E" w:rsidRPr="001526AF" w14:paraId="7BE1678D" w14:textId="77777777" w:rsidTr="008C38FB">
        <w:tc>
          <w:tcPr>
            <w:tcW w:w="5000" w:type="pct"/>
            <w:gridSpan w:val="6"/>
            <w:tcBorders>
              <w:bottom w:val="single" w:sz="4" w:space="0" w:color="58170D"/>
            </w:tcBorders>
          </w:tcPr>
          <w:p w14:paraId="1EC4B85C" w14:textId="77777777" w:rsidR="00297E5E" w:rsidRPr="005A30B8" w:rsidRDefault="00297E5E" w:rsidP="005A30B8">
            <w:pPr>
              <w:pStyle w:val="StatBlockActionsTitle"/>
              <w:rPr>
                <w:b/>
              </w:rPr>
            </w:pPr>
            <w:r w:rsidRPr="005A30B8">
              <w:rPr>
                <w:b/>
              </w:rPr>
              <w:t>Reactions</w:t>
            </w:r>
          </w:p>
        </w:tc>
      </w:tr>
      <w:tr w:rsidR="00297E5E" w:rsidRPr="001526AF" w14:paraId="42B67674" w14:textId="77777777" w:rsidTr="008C38FB">
        <w:tc>
          <w:tcPr>
            <w:tcW w:w="5000" w:type="pct"/>
            <w:gridSpan w:val="6"/>
            <w:tcBorders>
              <w:top w:val="single" w:sz="4" w:space="0" w:color="58170D"/>
              <w:bottom w:val="nil"/>
            </w:tcBorders>
          </w:tcPr>
          <w:p w14:paraId="114E8D07" w14:textId="77777777"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Reaction. </w:t>
            </w:r>
            <w:r w:rsidRPr="001526AF">
              <w:rPr>
                <w:rFonts w:ascii="ScalaSans" w:hAnsi="ScalaSans"/>
                <w:sz w:val="17"/>
                <w:szCs w:val="17"/>
              </w:rPr>
              <w:t>Details.</w:t>
            </w:r>
          </w:p>
          <w:p w14:paraId="0D850250" w14:textId="77777777" w:rsidR="00297E5E" w:rsidRPr="001526AF" w:rsidRDefault="00297E5E" w:rsidP="00297E5E">
            <w:pPr>
              <w:spacing w:line="264" w:lineRule="auto"/>
              <w:ind w:firstLine="0"/>
              <w:rPr>
                <w:rFonts w:ascii="ScalaSans" w:hAnsi="ScalaSans"/>
                <w:sz w:val="17"/>
                <w:szCs w:val="17"/>
              </w:rPr>
            </w:pPr>
          </w:p>
        </w:tc>
      </w:tr>
    </w:tbl>
    <w:p w14:paraId="6CEB0D3D" w14:textId="77777777" w:rsidR="00F77751" w:rsidRPr="001526AF" w:rsidRDefault="00F77751" w:rsidP="00F77751">
      <w:pPr>
        <w:ind w:firstLine="0"/>
      </w:pPr>
    </w:p>
    <w:p w14:paraId="1067D9D8" w14:textId="77777777" w:rsidR="00551364" w:rsidRDefault="00824659" w:rsidP="00824659">
      <w:pPr>
        <w:ind w:firstLine="0"/>
      </w:pPr>
      <w:r w:rsidRPr="001526AF">
        <w:t>More text down here</w:t>
      </w:r>
    </w:p>
    <w:p w14:paraId="7B1CF088" w14:textId="77777777" w:rsidR="00CF48FE" w:rsidRDefault="00CF48FE" w:rsidP="00824659">
      <w:pPr>
        <w:ind w:firstLine="0"/>
      </w:pPr>
    </w:p>
    <w:p w14:paraId="20449309" w14:textId="77777777" w:rsidR="00CF48FE" w:rsidRDefault="00CF48FE" w:rsidP="00824659">
      <w:pPr>
        <w:ind w:firstLine="0"/>
      </w:pPr>
      <w:r>
        <w:t>Below is a table for spell details. Copy and paste it when you want to start a new one.</w:t>
      </w:r>
    </w:p>
    <w:p w14:paraId="01C97D0A" w14:textId="77777777" w:rsidR="00CF48FE" w:rsidRPr="001526AF" w:rsidRDefault="00CF48FE" w:rsidP="00824659">
      <w:pPr>
        <w:ind w:firstLine="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670"/>
      </w:tblGrid>
      <w:tr w:rsidR="004E4D14" w:rsidRPr="001526AF" w14:paraId="7810BB48" w14:textId="77777777" w:rsidTr="00181C93">
        <w:tc>
          <w:tcPr>
            <w:tcW w:w="4670" w:type="dxa"/>
          </w:tcPr>
          <w:p w14:paraId="29CEA806" w14:textId="77777777" w:rsidR="004E4D14" w:rsidRPr="001526AF" w:rsidRDefault="004E4D14" w:rsidP="00824659">
            <w:pPr>
              <w:ind w:firstLine="0"/>
              <w:rPr>
                <w:rFonts w:asciiTheme="majorHAnsi" w:hAnsiTheme="majorHAnsi"/>
                <w:color w:val="58170D"/>
                <w:sz w:val="30"/>
                <w:szCs w:val="34"/>
              </w:rPr>
            </w:pPr>
            <w:r w:rsidRPr="001526AF">
              <w:rPr>
                <w:rFonts w:asciiTheme="majorHAnsi" w:hAnsiTheme="majorHAnsi"/>
                <w:color w:val="58170D"/>
                <w:sz w:val="30"/>
                <w:szCs w:val="34"/>
              </w:rPr>
              <w:t>Spell Name</w:t>
            </w:r>
          </w:p>
        </w:tc>
      </w:tr>
      <w:tr w:rsidR="004E4D14" w:rsidRPr="001526AF" w14:paraId="1C1870C3" w14:textId="77777777" w:rsidTr="00181C93">
        <w:trPr>
          <w:trHeight w:val="80"/>
        </w:trPr>
        <w:tc>
          <w:tcPr>
            <w:tcW w:w="4670" w:type="dxa"/>
          </w:tcPr>
          <w:p w14:paraId="34EDA67A" w14:textId="77777777" w:rsidR="004E4D14" w:rsidRPr="001526AF" w:rsidRDefault="004E4D14" w:rsidP="004E4D14">
            <w:pPr>
              <w:spacing w:after="0"/>
              <w:ind w:firstLine="0"/>
              <w:rPr>
                <w:i/>
              </w:rPr>
            </w:pPr>
            <w:r w:rsidRPr="001526AF">
              <w:rPr>
                <w:i/>
              </w:rPr>
              <w:t>x-level school</w:t>
            </w:r>
          </w:p>
        </w:tc>
      </w:tr>
      <w:tr w:rsidR="004E4D14" w:rsidRPr="001526AF" w14:paraId="5D9D3130" w14:textId="77777777" w:rsidTr="00181C93">
        <w:trPr>
          <w:trHeight w:val="80"/>
        </w:trPr>
        <w:tc>
          <w:tcPr>
            <w:tcW w:w="4670" w:type="dxa"/>
          </w:tcPr>
          <w:p w14:paraId="70AAA587" w14:textId="77777777" w:rsidR="004E4D14" w:rsidRPr="001526AF" w:rsidRDefault="004E4D14" w:rsidP="004E4D14">
            <w:pPr>
              <w:spacing w:after="0"/>
              <w:ind w:firstLine="0"/>
              <w:rPr>
                <w:i/>
                <w:sz w:val="12"/>
              </w:rPr>
            </w:pPr>
          </w:p>
        </w:tc>
      </w:tr>
      <w:tr w:rsidR="004E4D14" w:rsidRPr="001526AF" w14:paraId="372C4686" w14:textId="77777777" w:rsidTr="00181C93">
        <w:tc>
          <w:tcPr>
            <w:tcW w:w="4670" w:type="dxa"/>
          </w:tcPr>
          <w:p w14:paraId="7274F618" w14:textId="77777777" w:rsidR="004E4D14" w:rsidRPr="001526AF" w:rsidRDefault="004E4D14" w:rsidP="00824659">
            <w:pPr>
              <w:ind w:firstLine="0"/>
            </w:pPr>
            <w:r w:rsidRPr="001526AF">
              <w:rPr>
                <w:b/>
              </w:rPr>
              <w:t>Casting Time:</w:t>
            </w:r>
            <w:r w:rsidRPr="001526AF">
              <w:t xml:space="preserve"> action</w:t>
            </w:r>
          </w:p>
          <w:p w14:paraId="0C11F9FF" w14:textId="77777777" w:rsidR="004E4D14" w:rsidRPr="001526AF" w:rsidRDefault="004E4D14" w:rsidP="00824659">
            <w:pPr>
              <w:ind w:firstLine="0"/>
            </w:pPr>
            <w:r w:rsidRPr="001526AF">
              <w:rPr>
                <w:b/>
              </w:rPr>
              <w:t>Range:</w:t>
            </w:r>
            <w:r w:rsidRPr="001526AF">
              <w:t xml:space="preserve"> x feet</w:t>
            </w:r>
          </w:p>
          <w:p w14:paraId="28B0681B" w14:textId="77777777" w:rsidR="004E4D14" w:rsidRPr="001526AF" w:rsidRDefault="004E4D14" w:rsidP="00824659">
            <w:pPr>
              <w:ind w:firstLine="0"/>
            </w:pPr>
            <w:r w:rsidRPr="001526AF">
              <w:rPr>
                <w:b/>
              </w:rPr>
              <w:t>Components:</w:t>
            </w:r>
            <w:r w:rsidRPr="001526AF">
              <w:t xml:space="preserve"> V, S, M</w:t>
            </w:r>
          </w:p>
          <w:p w14:paraId="12969DB1" w14:textId="77777777" w:rsidR="004E4D14" w:rsidRPr="001526AF" w:rsidRDefault="004E4D14" w:rsidP="00824659">
            <w:pPr>
              <w:ind w:firstLine="0"/>
            </w:pPr>
            <w:r w:rsidRPr="001526AF">
              <w:rPr>
                <w:b/>
              </w:rPr>
              <w:t>Duration:</w:t>
            </w:r>
            <w:r w:rsidRPr="001526AF">
              <w:t xml:space="preserve"> Concentration, up to x minutes</w:t>
            </w:r>
          </w:p>
        </w:tc>
      </w:tr>
      <w:tr w:rsidR="004E4D14" w:rsidRPr="001526AF" w14:paraId="141B94A8" w14:textId="77777777" w:rsidTr="00181C93">
        <w:tc>
          <w:tcPr>
            <w:tcW w:w="4670" w:type="dxa"/>
          </w:tcPr>
          <w:p w14:paraId="389A5780" w14:textId="77777777" w:rsidR="004E4D14" w:rsidRPr="001526AF" w:rsidRDefault="004E4D14" w:rsidP="00824659">
            <w:pPr>
              <w:ind w:firstLine="0"/>
              <w:rPr>
                <w:b/>
                <w:sz w:val="12"/>
              </w:rPr>
            </w:pPr>
          </w:p>
        </w:tc>
      </w:tr>
      <w:tr w:rsidR="004E4D14" w:rsidRPr="001526AF" w14:paraId="009AFC90" w14:textId="77777777" w:rsidTr="00181C93">
        <w:tc>
          <w:tcPr>
            <w:tcW w:w="4670" w:type="dxa"/>
          </w:tcPr>
          <w:p w14:paraId="0122ABA1" w14:textId="77777777" w:rsidR="004E4D14" w:rsidRPr="001526AF" w:rsidRDefault="004E4D14" w:rsidP="00824659">
            <w:pPr>
              <w:ind w:firstLine="0"/>
            </w:pPr>
            <w:r w:rsidRPr="001526AF">
              <w:t>Spell effects</w:t>
            </w:r>
          </w:p>
          <w:p w14:paraId="2A1EF49D" w14:textId="77777777" w:rsidR="004E4D14" w:rsidRPr="001526AF" w:rsidRDefault="004E4D14" w:rsidP="004E4D14">
            <w:r w:rsidRPr="001526AF">
              <w:rPr>
                <w:b/>
                <w:i/>
              </w:rPr>
              <w:t>At Higher Levels.</w:t>
            </w:r>
            <w:r w:rsidRPr="001526AF">
              <w:t xml:space="preserve"> More powerful spell slots.</w:t>
            </w:r>
          </w:p>
        </w:tc>
      </w:tr>
    </w:tbl>
    <w:p w14:paraId="54D7D0E7" w14:textId="77777777" w:rsidR="004E4D14" w:rsidRPr="001526AF" w:rsidRDefault="004E4D14" w:rsidP="00824659">
      <w:pPr>
        <w:ind w:firstLine="0"/>
      </w:pPr>
    </w:p>
    <w:p w14:paraId="76761308" w14:textId="77777777" w:rsidR="00CF48FE" w:rsidRDefault="00CF48FE" w:rsidP="00824659">
      <w:pPr>
        <w:ind w:firstLine="0"/>
      </w:pPr>
    </w:p>
    <w:p w14:paraId="2AC51730" w14:textId="77777777" w:rsidR="004E4D14" w:rsidRDefault="00CF48FE" w:rsidP="00824659">
      <w:pPr>
        <w:ind w:firstLine="0"/>
      </w:pPr>
      <w:r>
        <w:t>Here’s a generic table.</w:t>
      </w:r>
    </w:p>
    <w:p w14:paraId="66175AE3" w14:textId="77777777" w:rsidR="00CF48FE" w:rsidRPr="001526AF" w:rsidRDefault="00CF48FE" w:rsidP="00824659">
      <w:pPr>
        <w:ind w:firstLine="0"/>
      </w:pPr>
    </w:p>
    <w:p w14:paraId="29069720" w14:textId="77777777" w:rsidR="00AA5EF3" w:rsidRPr="001526AF" w:rsidRDefault="00AA5EF3" w:rsidP="001526AF">
      <w:pPr>
        <w:pStyle w:val="TableTitle"/>
      </w:pPr>
      <w:r w:rsidRPr="001526AF">
        <w:t>Table Title</w:t>
      </w:r>
    </w:p>
    <w:tbl>
      <w:tblPr>
        <w:tblStyle w:val="DD5eSplat"/>
        <w:tblW w:w="0" w:type="auto"/>
        <w:tblLook w:val="04A0" w:firstRow="1" w:lastRow="0" w:firstColumn="1" w:lastColumn="0" w:noHBand="0" w:noVBand="1"/>
      </w:tblPr>
      <w:tblGrid>
        <w:gridCol w:w="1556"/>
        <w:gridCol w:w="1557"/>
        <w:gridCol w:w="1557"/>
      </w:tblGrid>
      <w:tr w:rsidR="00551364" w:rsidRPr="006B559F" w14:paraId="1EAC0EF5" w14:textId="77777777" w:rsidTr="00AA5EF3">
        <w:trPr>
          <w:cnfStyle w:val="100000000000" w:firstRow="1" w:lastRow="0" w:firstColumn="0" w:lastColumn="0" w:oddVBand="0" w:evenVBand="0" w:oddHBand="0" w:evenHBand="0" w:firstRowFirstColumn="0" w:firstRowLastColumn="0" w:lastRowFirstColumn="0" w:lastRowLastColumn="0"/>
        </w:trPr>
        <w:tc>
          <w:tcPr>
            <w:tcW w:w="1556" w:type="dxa"/>
          </w:tcPr>
          <w:p w14:paraId="7CE0663C" w14:textId="77777777" w:rsidR="00551364" w:rsidRPr="006B559F" w:rsidRDefault="00AA5EF3" w:rsidP="006B559F">
            <w:pPr>
              <w:pStyle w:val="TableText"/>
            </w:pPr>
            <w:r w:rsidRPr="006B559F">
              <w:t>Title</w:t>
            </w:r>
          </w:p>
        </w:tc>
        <w:tc>
          <w:tcPr>
            <w:tcW w:w="1557" w:type="dxa"/>
          </w:tcPr>
          <w:p w14:paraId="47BF142B" w14:textId="77777777" w:rsidR="00551364" w:rsidRPr="006B559F" w:rsidRDefault="00AA5EF3" w:rsidP="006B559F">
            <w:pPr>
              <w:pStyle w:val="TableText"/>
            </w:pPr>
            <w:r w:rsidRPr="006B559F">
              <w:t>Title</w:t>
            </w:r>
          </w:p>
        </w:tc>
        <w:tc>
          <w:tcPr>
            <w:tcW w:w="1557" w:type="dxa"/>
          </w:tcPr>
          <w:p w14:paraId="08757F94" w14:textId="77777777" w:rsidR="00551364" w:rsidRPr="006B559F" w:rsidRDefault="00AA5EF3" w:rsidP="006B559F">
            <w:pPr>
              <w:pStyle w:val="TableText"/>
            </w:pPr>
            <w:r w:rsidRPr="006B559F">
              <w:t>Title</w:t>
            </w:r>
          </w:p>
        </w:tc>
      </w:tr>
      <w:tr w:rsidR="00551364" w:rsidRPr="006B559F" w14:paraId="0B110516" w14:textId="77777777" w:rsidTr="006B559F">
        <w:trPr>
          <w:cnfStyle w:val="000000100000" w:firstRow="0" w:lastRow="0" w:firstColumn="0" w:lastColumn="0" w:oddVBand="0" w:evenVBand="0" w:oddHBand="1" w:evenHBand="0" w:firstRowFirstColumn="0" w:firstRowLastColumn="0" w:lastRowFirstColumn="0" w:lastRowLastColumn="0"/>
        </w:trPr>
        <w:tc>
          <w:tcPr>
            <w:tcW w:w="1556" w:type="dxa"/>
            <w:vAlign w:val="center"/>
          </w:tcPr>
          <w:p w14:paraId="49C69DB4" w14:textId="77777777" w:rsidR="006B559F" w:rsidRPr="006B559F" w:rsidRDefault="00AA5EF3" w:rsidP="006B559F">
            <w:pPr>
              <w:pStyle w:val="TableText"/>
            </w:pPr>
            <w:r w:rsidRPr="006B559F">
              <w:t>Content</w:t>
            </w:r>
          </w:p>
        </w:tc>
        <w:tc>
          <w:tcPr>
            <w:tcW w:w="1557" w:type="dxa"/>
          </w:tcPr>
          <w:p w14:paraId="639CCDEB" w14:textId="77777777" w:rsidR="00551364" w:rsidRPr="006B559F" w:rsidRDefault="00AA5EF3" w:rsidP="006B559F">
            <w:pPr>
              <w:pStyle w:val="TableText"/>
            </w:pPr>
            <w:r w:rsidRPr="006B559F">
              <w:t>yes</w:t>
            </w:r>
          </w:p>
        </w:tc>
        <w:tc>
          <w:tcPr>
            <w:tcW w:w="1557" w:type="dxa"/>
          </w:tcPr>
          <w:p w14:paraId="11948DCF" w14:textId="77777777" w:rsidR="00551364" w:rsidRPr="006B559F" w:rsidRDefault="00AA5EF3" w:rsidP="006B559F">
            <w:pPr>
              <w:pStyle w:val="TableText"/>
            </w:pPr>
            <w:r w:rsidRPr="006B559F">
              <w:t>—</w:t>
            </w:r>
          </w:p>
        </w:tc>
      </w:tr>
      <w:tr w:rsidR="00551364" w:rsidRPr="006B559F" w14:paraId="73401C81" w14:textId="77777777" w:rsidTr="00AA5EF3">
        <w:tc>
          <w:tcPr>
            <w:tcW w:w="1556" w:type="dxa"/>
          </w:tcPr>
          <w:p w14:paraId="26FCCA07" w14:textId="77777777" w:rsidR="00551364" w:rsidRPr="006B559F" w:rsidRDefault="00AA5EF3" w:rsidP="006B559F">
            <w:pPr>
              <w:pStyle w:val="TableText"/>
            </w:pPr>
            <w:r w:rsidRPr="006B559F">
              <w:t>More content</w:t>
            </w:r>
          </w:p>
        </w:tc>
        <w:tc>
          <w:tcPr>
            <w:tcW w:w="1557" w:type="dxa"/>
          </w:tcPr>
          <w:p w14:paraId="4ADF2863" w14:textId="77777777" w:rsidR="00551364" w:rsidRPr="006B559F" w:rsidRDefault="00AA5EF3" w:rsidP="006B559F">
            <w:pPr>
              <w:pStyle w:val="TableText"/>
            </w:pPr>
            <w:r w:rsidRPr="006B559F">
              <w:t>More content</w:t>
            </w:r>
          </w:p>
        </w:tc>
        <w:tc>
          <w:tcPr>
            <w:tcW w:w="1557" w:type="dxa"/>
          </w:tcPr>
          <w:p w14:paraId="6E1D407E" w14:textId="77777777" w:rsidR="00551364" w:rsidRPr="006B559F" w:rsidRDefault="00AA5EF3" w:rsidP="006B559F">
            <w:pPr>
              <w:pStyle w:val="TableText"/>
            </w:pPr>
            <w:r w:rsidRPr="006B559F">
              <w:t>—</w:t>
            </w:r>
          </w:p>
        </w:tc>
      </w:tr>
      <w:tr w:rsidR="00551364" w:rsidRPr="006B559F" w14:paraId="42A0221B" w14:textId="77777777" w:rsidTr="00AA5EF3">
        <w:trPr>
          <w:cnfStyle w:val="000000100000" w:firstRow="0" w:lastRow="0" w:firstColumn="0" w:lastColumn="0" w:oddVBand="0" w:evenVBand="0" w:oddHBand="1" w:evenHBand="0" w:firstRowFirstColumn="0" w:firstRowLastColumn="0" w:lastRowFirstColumn="0" w:lastRowLastColumn="0"/>
        </w:trPr>
        <w:tc>
          <w:tcPr>
            <w:tcW w:w="1556" w:type="dxa"/>
          </w:tcPr>
          <w:p w14:paraId="7D926F14" w14:textId="77777777" w:rsidR="00551364" w:rsidRPr="006B559F" w:rsidRDefault="00551364" w:rsidP="006B559F">
            <w:pPr>
              <w:pStyle w:val="TableText"/>
            </w:pPr>
          </w:p>
        </w:tc>
        <w:tc>
          <w:tcPr>
            <w:tcW w:w="1557" w:type="dxa"/>
          </w:tcPr>
          <w:p w14:paraId="75BC59F5" w14:textId="77777777" w:rsidR="00551364" w:rsidRPr="006B559F" w:rsidRDefault="00AA5EF3" w:rsidP="006B559F">
            <w:pPr>
              <w:pStyle w:val="TableText"/>
            </w:pPr>
            <w:r w:rsidRPr="006B559F">
              <w:t>yes</w:t>
            </w:r>
          </w:p>
        </w:tc>
        <w:tc>
          <w:tcPr>
            <w:tcW w:w="1557" w:type="dxa"/>
          </w:tcPr>
          <w:p w14:paraId="55D40A68" w14:textId="77777777" w:rsidR="00551364" w:rsidRPr="006B559F" w:rsidRDefault="00AA5EF3" w:rsidP="006B559F">
            <w:pPr>
              <w:pStyle w:val="TableText"/>
            </w:pPr>
            <w:r w:rsidRPr="006B559F">
              <w:t>—</w:t>
            </w:r>
          </w:p>
        </w:tc>
      </w:tr>
      <w:tr w:rsidR="00551364" w:rsidRPr="006B559F" w14:paraId="09B2BFB0" w14:textId="77777777" w:rsidTr="00AA5EF3">
        <w:tc>
          <w:tcPr>
            <w:tcW w:w="1556" w:type="dxa"/>
          </w:tcPr>
          <w:p w14:paraId="144935FC" w14:textId="77777777" w:rsidR="00551364" w:rsidRPr="006B559F" w:rsidRDefault="00551364" w:rsidP="006B559F">
            <w:pPr>
              <w:pStyle w:val="TableText"/>
            </w:pPr>
          </w:p>
        </w:tc>
        <w:tc>
          <w:tcPr>
            <w:tcW w:w="1557" w:type="dxa"/>
          </w:tcPr>
          <w:p w14:paraId="57A8C5A9" w14:textId="77777777" w:rsidR="00551364" w:rsidRPr="006B559F" w:rsidRDefault="00551364" w:rsidP="006B559F">
            <w:pPr>
              <w:pStyle w:val="TableText"/>
            </w:pPr>
          </w:p>
        </w:tc>
        <w:tc>
          <w:tcPr>
            <w:tcW w:w="1557" w:type="dxa"/>
          </w:tcPr>
          <w:p w14:paraId="00B3B852" w14:textId="77777777" w:rsidR="00551364" w:rsidRPr="006B559F" w:rsidRDefault="00551364" w:rsidP="006B559F">
            <w:pPr>
              <w:pStyle w:val="TableText"/>
            </w:pPr>
          </w:p>
        </w:tc>
      </w:tr>
    </w:tbl>
    <w:p w14:paraId="297088A0" w14:textId="77777777" w:rsidR="00551364" w:rsidRPr="001526AF" w:rsidRDefault="00551364" w:rsidP="00824659">
      <w:pPr>
        <w:ind w:firstLine="0"/>
      </w:pPr>
    </w:p>
    <w:p w14:paraId="5D361E41" w14:textId="77777777" w:rsidR="0050106E" w:rsidRPr="001526AF" w:rsidRDefault="00CF48FE">
      <w:pPr>
        <w:spacing w:after="120" w:line="264" w:lineRule="auto"/>
        <w:ind w:firstLine="0"/>
        <w:contextualSpacing w:val="0"/>
      </w:pPr>
      <w:r>
        <w:t>Here’s a sidebar. Copy it, fill it in, and place where you need.</w:t>
      </w:r>
      <w:r w:rsidR="0050106E" w:rsidRPr="001526AF">
        <w:br w:type="page"/>
      </w:r>
    </w:p>
    <w:p w14:paraId="003387AF" w14:textId="77777777" w:rsidR="0050106E" w:rsidRPr="001526AF" w:rsidRDefault="0050106E" w:rsidP="00824659">
      <w:pPr>
        <w:ind w:firstLine="0"/>
      </w:pPr>
    </w:p>
    <w:sectPr w:rsidR="0050106E" w:rsidRPr="001526AF" w:rsidSect="00EE3F56">
      <w:type w:val="continuous"/>
      <w:pgSz w:w="12240" w:h="15840"/>
      <w:pgMar w:top="1080" w:right="1080" w:bottom="108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42632" w14:textId="77777777" w:rsidR="0067009B" w:rsidRDefault="0067009B" w:rsidP="0050106E">
      <w:pPr>
        <w:spacing w:after="0"/>
      </w:pPr>
      <w:r>
        <w:separator/>
      </w:r>
    </w:p>
  </w:endnote>
  <w:endnote w:type="continuationSeparator" w:id="0">
    <w:p w14:paraId="4A1B7845" w14:textId="77777777" w:rsidR="0067009B" w:rsidRDefault="0067009B" w:rsidP="005010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989EE357-A8B1-456B-A4ED-11C27C229192}"/>
  </w:font>
  <w:font w:name="Times New Roman">
    <w:panose1 w:val="02020603050405020304"/>
    <w:charset w:val="CC"/>
    <w:family w:val="roman"/>
    <w:pitch w:val="variable"/>
    <w:sig w:usb0="E0002EFF" w:usb1="C000785B" w:usb2="00000009" w:usb3="00000000" w:csb0="000001FF" w:csb1="00000000"/>
    <w:embedRegular r:id="rId2" w:fontKey="{0C802FAB-EA41-4284-9203-DEF0404B001B}"/>
    <w:embedBold r:id="rId3" w:fontKey="{CB228EBC-CCCE-4B7A-B909-50AFFC4417D2}"/>
    <w:embedItalic r:id="rId4" w:fontKey="{4CC71946-C0B5-4EDE-AD0C-4C6B683CF405}"/>
    <w:embedBoldItalic r:id="rId5" w:fontKey="{37BBF494-3185-4833-ADFB-3DAA445A70A8}"/>
  </w:font>
  <w:font w:name="Courier New">
    <w:panose1 w:val="02070309020205020404"/>
    <w:charset w:val="CC"/>
    <w:family w:val="modern"/>
    <w:pitch w:val="fixed"/>
    <w:sig w:usb0="E0002EFF" w:usb1="C0007843" w:usb2="00000009" w:usb3="00000000" w:csb0="000001FF" w:csb1="00000000"/>
    <w:embedRegular r:id="rId6" w:fontKey="{316B75DE-8C76-4559-BDF0-37C2AF1AB2CE}"/>
  </w:font>
  <w:font w:name="Wingdings">
    <w:panose1 w:val="05000000000000000000"/>
    <w:charset w:val="02"/>
    <w:family w:val="auto"/>
    <w:pitch w:val="variable"/>
    <w:sig w:usb0="00000000" w:usb1="10000000" w:usb2="00000000" w:usb3="00000000" w:csb0="80000000" w:csb1="00000000"/>
    <w:embedRegular r:id="rId7" w:fontKey="{E45EB6C6-EB93-42A3-A508-8E14398C5958}"/>
  </w:font>
  <w:font w:name="Bookmania">
    <w:panose1 w:val="02000503070000020003"/>
    <w:charset w:val="00"/>
    <w:family w:val="auto"/>
    <w:pitch w:val="variable"/>
    <w:sig w:usb0="A00000EF" w:usb1="5000204B" w:usb2="00000000" w:usb3="00000000" w:csb0="00000093" w:csb1="00000000"/>
    <w:embedRegular r:id="rId8" w:fontKey="{56CCAEB3-52B4-4692-A013-55258727D811}"/>
    <w:embedBold r:id="rId9" w:fontKey="{BA5D8998-7E08-4AF4-BA02-9830FB552C47}"/>
    <w:embedItalic r:id="rId10" w:fontKey="{6CF20979-9EB7-4514-9DA4-9246B39298B9}"/>
    <w:embedBoldItalic r:id="rId11" w:fontKey="{105728F0-D7E4-4A4B-B0BD-1605B0C5F802}"/>
  </w:font>
  <w:font w:name="MrsEavesSmallCaps Regular">
    <w:altName w:val="MrsEavesSmallCaps"/>
    <w:panose1 w:val="00000000000000000000"/>
    <w:charset w:val="00"/>
    <w:family w:val="roman"/>
    <w:notTrueType/>
    <w:pitch w:val="default"/>
  </w:font>
  <w:font w:name="Scala Sans SC">
    <w:altName w:val="Calibri"/>
    <w:panose1 w:val="00000000000000000000"/>
    <w:charset w:val="00"/>
    <w:family w:val="modern"/>
    <w:notTrueType/>
    <w:pitch w:val="variable"/>
    <w:sig w:usb0="8000002F" w:usb1="4000004A" w:usb2="00000000" w:usb3="00000000" w:csb0="00000111" w:csb1="00000000"/>
  </w:font>
  <w:font w:name="Arial">
    <w:panose1 w:val="020B0604020202020204"/>
    <w:charset w:val="CC"/>
    <w:family w:val="swiss"/>
    <w:pitch w:val="variable"/>
    <w:sig w:usb0="E0002EFF" w:usb1="C000785B" w:usb2="00000009" w:usb3="00000000" w:csb0="000001FF" w:csb1="00000000"/>
    <w:embedRegular r:id="rId12" w:fontKey="{50A2CA61-FA65-4E78-A2C3-AA6C518618BF}"/>
  </w:font>
  <w:font w:name="ScalaSans">
    <w:altName w:val="Calibri"/>
    <w:panose1 w:val="00000000000000000000"/>
    <w:charset w:val="00"/>
    <w:family w:val="modern"/>
    <w:notTrueType/>
    <w:pitch w:val="variable"/>
    <w:sig w:usb0="800000AF"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B9507" w14:textId="77777777" w:rsidR="0050106E" w:rsidRDefault="0050106E" w:rsidP="0050106E">
    <w:pPr>
      <w:pStyle w:val="5eFooter"/>
    </w:pPr>
    <w:r>
      <w:ptab w:relativeTo="margin" w:alignment="right" w:leader="none"/>
    </w:r>
    <w:r w:rsidR="00634A8A">
      <w:rPr>
        <w:noProof/>
      </w:rPr>
      <w:drawing>
        <wp:anchor distT="0" distB="0" distL="114300" distR="114300" simplePos="0" relativeHeight="251661312" behindDoc="1" locked="0" layoutInCell="1" allowOverlap="1" wp14:anchorId="2C3BF190" wp14:editId="12AEDC22">
          <wp:simplePos x="0" y="0"/>
          <wp:positionH relativeFrom="page">
            <wp:posOffset>0</wp:posOffset>
          </wp:positionH>
          <wp:positionV relativeFrom="page">
            <wp:posOffset>0</wp:posOffset>
          </wp:positionV>
          <wp:extent cx="7772400" cy="1005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t>Footer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50620" w14:textId="77777777" w:rsidR="0050106E" w:rsidRDefault="0050106E" w:rsidP="0050106E">
    <w:pPr>
      <w:pStyle w:val="5eFooter"/>
      <w:ind w:firstLine="0"/>
    </w:pPr>
    <w:r>
      <w:t>Footer 1</w:t>
    </w:r>
    <w:r w:rsidR="00634A8A">
      <w:rPr>
        <w:noProof/>
      </w:rPr>
      <w:drawing>
        <wp:anchor distT="0" distB="0" distL="114300" distR="114300" simplePos="0" relativeHeight="251659264" behindDoc="1" locked="0" layoutInCell="1" allowOverlap="1" wp14:anchorId="593FCE61" wp14:editId="7FDD4AC2">
          <wp:simplePos x="0" y="0"/>
          <wp:positionH relativeFrom="page">
            <wp:posOffset>0</wp:posOffset>
          </wp:positionH>
          <wp:positionV relativeFrom="page">
            <wp:posOffset>0</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E7584" w14:textId="77777777" w:rsidR="0067009B" w:rsidRDefault="0067009B" w:rsidP="0050106E">
      <w:pPr>
        <w:spacing w:after="0"/>
      </w:pPr>
      <w:r>
        <w:separator/>
      </w:r>
    </w:p>
  </w:footnote>
  <w:footnote w:type="continuationSeparator" w:id="0">
    <w:p w14:paraId="7328EA5A" w14:textId="77777777" w:rsidR="0067009B" w:rsidRDefault="0067009B" w:rsidP="005010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408"/>
    <w:multiLevelType w:val="hybridMultilevel"/>
    <w:tmpl w:val="B1267FF0"/>
    <w:lvl w:ilvl="0" w:tplc="47306388">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1665F"/>
    <w:multiLevelType w:val="hybridMultilevel"/>
    <w:tmpl w:val="07385C8C"/>
    <w:lvl w:ilvl="0" w:tplc="4AFE7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B6D85"/>
    <w:multiLevelType w:val="hybridMultilevel"/>
    <w:tmpl w:val="28C6AC7C"/>
    <w:lvl w:ilvl="0" w:tplc="36269A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2"/>
  </w:num>
  <w:num w:numId="4">
    <w:abstractNumId w:val="2"/>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embedSystemFonts/>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9B"/>
    <w:rsid w:val="00002018"/>
    <w:rsid w:val="00031663"/>
    <w:rsid w:val="0005362B"/>
    <w:rsid w:val="0006180C"/>
    <w:rsid w:val="0007000F"/>
    <w:rsid w:val="000720FA"/>
    <w:rsid w:val="00083D7C"/>
    <w:rsid w:val="0009652A"/>
    <w:rsid w:val="000A7A73"/>
    <w:rsid w:val="000B51B6"/>
    <w:rsid w:val="000B5709"/>
    <w:rsid w:val="000E43C6"/>
    <w:rsid w:val="000E6D41"/>
    <w:rsid w:val="000F28DF"/>
    <w:rsid w:val="001041AB"/>
    <w:rsid w:val="00106C32"/>
    <w:rsid w:val="001148F0"/>
    <w:rsid w:val="00127F91"/>
    <w:rsid w:val="001378D9"/>
    <w:rsid w:val="001408CC"/>
    <w:rsid w:val="001432BC"/>
    <w:rsid w:val="001526AF"/>
    <w:rsid w:val="00164C97"/>
    <w:rsid w:val="00165120"/>
    <w:rsid w:val="00181C93"/>
    <w:rsid w:val="00181D4E"/>
    <w:rsid w:val="001C0668"/>
    <w:rsid w:val="001E210D"/>
    <w:rsid w:val="0020438B"/>
    <w:rsid w:val="00222CDF"/>
    <w:rsid w:val="002304EF"/>
    <w:rsid w:val="00250B4D"/>
    <w:rsid w:val="0025503F"/>
    <w:rsid w:val="00263147"/>
    <w:rsid w:val="00265755"/>
    <w:rsid w:val="00283273"/>
    <w:rsid w:val="00293931"/>
    <w:rsid w:val="00293FBB"/>
    <w:rsid w:val="00297E5E"/>
    <w:rsid w:val="002B59C0"/>
    <w:rsid w:val="002D2459"/>
    <w:rsid w:val="00310DB8"/>
    <w:rsid w:val="0032453E"/>
    <w:rsid w:val="00340C96"/>
    <w:rsid w:val="003554BA"/>
    <w:rsid w:val="003631A8"/>
    <w:rsid w:val="00366300"/>
    <w:rsid w:val="0037308A"/>
    <w:rsid w:val="003810D7"/>
    <w:rsid w:val="00386DC7"/>
    <w:rsid w:val="00387940"/>
    <w:rsid w:val="00390117"/>
    <w:rsid w:val="003905D5"/>
    <w:rsid w:val="003B0218"/>
    <w:rsid w:val="003B3D23"/>
    <w:rsid w:val="003E3D10"/>
    <w:rsid w:val="003F0333"/>
    <w:rsid w:val="003F1545"/>
    <w:rsid w:val="00425271"/>
    <w:rsid w:val="0044624B"/>
    <w:rsid w:val="00462EAE"/>
    <w:rsid w:val="004634A5"/>
    <w:rsid w:val="00465645"/>
    <w:rsid w:val="00492433"/>
    <w:rsid w:val="00492748"/>
    <w:rsid w:val="00496D51"/>
    <w:rsid w:val="004D6C19"/>
    <w:rsid w:val="004E47F2"/>
    <w:rsid w:val="004E4D14"/>
    <w:rsid w:val="004F18EE"/>
    <w:rsid w:val="0050106E"/>
    <w:rsid w:val="00506177"/>
    <w:rsid w:val="0052116B"/>
    <w:rsid w:val="00532702"/>
    <w:rsid w:val="00551364"/>
    <w:rsid w:val="00554205"/>
    <w:rsid w:val="005764CD"/>
    <w:rsid w:val="0058608D"/>
    <w:rsid w:val="0059477F"/>
    <w:rsid w:val="005A30B8"/>
    <w:rsid w:val="005A3AB0"/>
    <w:rsid w:val="005A49F3"/>
    <w:rsid w:val="005B23DB"/>
    <w:rsid w:val="005B4DED"/>
    <w:rsid w:val="005D5272"/>
    <w:rsid w:val="006035F7"/>
    <w:rsid w:val="00620E05"/>
    <w:rsid w:val="00621172"/>
    <w:rsid w:val="00634A8A"/>
    <w:rsid w:val="0063533B"/>
    <w:rsid w:val="00656B35"/>
    <w:rsid w:val="0066242C"/>
    <w:rsid w:val="00666892"/>
    <w:rsid w:val="0067009B"/>
    <w:rsid w:val="006746E0"/>
    <w:rsid w:val="00680609"/>
    <w:rsid w:val="006B559F"/>
    <w:rsid w:val="006C5116"/>
    <w:rsid w:val="006D6EC3"/>
    <w:rsid w:val="006E3432"/>
    <w:rsid w:val="006F4271"/>
    <w:rsid w:val="00702109"/>
    <w:rsid w:val="00711499"/>
    <w:rsid w:val="00745A74"/>
    <w:rsid w:val="00750C36"/>
    <w:rsid w:val="00760676"/>
    <w:rsid w:val="007819F4"/>
    <w:rsid w:val="00793825"/>
    <w:rsid w:val="007A36FA"/>
    <w:rsid w:val="007C5B33"/>
    <w:rsid w:val="007D6491"/>
    <w:rsid w:val="007F2DF7"/>
    <w:rsid w:val="007F7B3F"/>
    <w:rsid w:val="0080583A"/>
    <w:rsid w:val="0082158B"/>
    <w:rsid w:val="00824659"/>
    <w:rsid w:val="008371EA"/>
    <w:rsid w:val="00837791"/>
    <w:rsid w:val="00841662"/>
    <w:rsid w:val="00841B07"/>
    <w:rsid w:val="00856414"/>
    <w:rsid w:val="008655DB"/>
    <w:rsid w:val="0086632D"/>
    <w:rsid w:val="00894075"/>
    <w:rsid w:val="0089642F"/>
    <w:rsid w:val="008B10A4"/>
    <w:rsid w:val="008B214E"/>
    <w:rsid w:val="008B2C69"/>
    <w:rsid w:val="008B3A42"/>
    <w:rsid w:val="008C38FB"/>
    <w:rsid w:val="008D34C9"/>
    <w:rsid w:val="008D5CFF"/>
    <w:rsid w:val="008E44F1"/>
    <w:rsid w:val="008E5FA7"/>
    <w:rsid w:val="0090044A"/>
    <w:rsid w:val="0092355B"/>
    <w:rsid w:val="009330F7"/>
    <w:rsid w:val="0095109E"/>
    <w:rsid w:val="009656D2"/>
    <w:rsid w:val="00967893"/>
    <w:rsid w:val="00967B1A"/>
    <w:rsid w:val="00967E61"/>
    <w:rsid w:val="00982443"/>
    <w:rsid w:val="00996481"/>
    <w:rsid w:val="009B2CEC"/>
    <w:rsid w:val="009C6F10"/>
    <w:rsid w:val="009F3BFC"/>
    <w:rsid w:val="00A252D1"/>
    <w:rsid w:val="00A40605"/>
    <w:rsid w:val="00A47BE0"/>
    <w:rsid w:val="00A508CC"/>
    <w:rsid w:val="00A50E6C"/>
    <w:rsid w:val="00A544FC"/>
    <w:rsid w:val="00A64350"/>
    <w:rsid w:val="00A82A80"/>
    <w:rsid w:val="00A8609B"/>
    <w:rsid w:val="00A96EAB"/>
    <w:rsid w:val="00AA5EF3"/>
    <w:rsid w:val="00AC2AF6"/>
    <w:rsid w:val="00AD6122"/>
    <w:rsid w:val="00AE0B3F"/>
    <w:rsid w:val="00AE1622"/>
    <w:rsid w:val="00AE3756"/>
    <w:rsid w:val="00AF3E92"/>
    <w:rsid w:val="00B06A29"/>
    <w:rsid w:val="00B12991"/>
    <w:rsid w:val="00B173EA"/>
    <w:rsid w:val="00B2287F"/>
    <w:rsid w:val="00B23430"/>
    <w:rsid w:val="00B34E3E"/>
    <w:rsid w:val="00B42F92"/>
    <w:rsid w:val="00B60EC3"/>
    <w:rsid w:val="00B72F7A"/>
    <w:rsid w:val="00BA2CFB"/>
    <w:rsid w:val="00BB48FC"/>
    <w:rsid w:val="00BB5CE6"/>
    <w:rsid w:val="00BC5609"/>
    <w:rsid w:val="00BC7641"/>
    <w:rsid w:val="00BC78FE"/>
    <w:rsid w:val="00BD385D"/>
    <w:rsid w:val="00BD3C54"/>
    <w:rsid w:val="00BD7234"/>
    <w:rsid w:val="00BD7EF0"/>
    <w:rsid w:val="00BF1AF8"/>
    <w:rsid w:val="00BF402B"/>
    <w:rsid w:val="00C05ABD"/>
    <w:rsid w:val="00C06D95"/>
    <w:rsid w:val="00C07121"/>
    <w:rsid w:val="00C27F03"/>
    <w:rsid w:val="00C35B2C"/>
    <w:rsid w:val="00C629A2"/>
    <w:rsid w:val="00C63A54"/>
    <w:rsid w:val="00C70415"/>
    <w:rsid w:val="00C843F4"/>
    <w:rsid w:val="00C92C03"/>
    <w:rsid w:val="00CA31E7"/>
    <w:rsid w:val="00CA46AF"/>
    <w:rsid w:val="00CB744A"/>
    <w:rsid w:val="00CC7287"/>
    <w:rsid w:val="00CD5ECB"/>
    <w:rsid w:val="00CF48FE"/>
    <w:rsid w:val="00D1605C"/>
    <w:rsid w:val="00D20F98"/>
    <w:rsid w:val="00D220C1"/>
    <w:rsid w:val="00D45B29"/>
    <w:rsid w:val="00D54689"/>
    <w:rsid w:val="00D62F8C"/>
    <w:rsid w:val="00D92F09"/>
    <w:rsid w:val="00DD05F1"/>
    <w:rsid w:val="00DE6DB4"/>
    <w:rsid w:val="00E03A6A"/>
    <w:rsid w:val="00E03F15"/>
    <w:rsid w:val="00E274BD"/>
    <w:rsid w:val="00E420B5"/>
    <w:rsid w:val="00E823EF"/>
    <w:rsid w:val="00EA04ED"/>
    <w:rsid w:val="00EA1DE5"/>
    <w:rsid w:val="00EA3358"/>
    <w:rsid w:val="00EE3F56"/>
    <w:rsid w:val="00F0742D"/>
    <w:rsid w:val="00F16A7E"/>
    <w:rsid w:val="00F463DF"/>
    <w:rsid w:val="00F53117"/>
    <w:rsid w:val="00F62834"/>
    <w:rsid w:val="00F76F91"/>
    <w:rsid w:val="00F77751"/>
    <w:rsid w:val="00F801F3"/>
    <w:rsid w:val="00F9785A"/>
    <w:rsid w:val="00FB7CF9"/>
    <w:rsid w:val="00FD544A"/>
    <w:rsid w:val="00FE277A"/>
    <w:rsid w:val="00FF2907"/>
    <w:rsid w:val="00FF7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E1414"/>
  <w15:chartTrackingRefBased/>
  <w15:docId w15:val="{4C6AC267-7951-44E3-9E6A-BEE5D939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0044A"/>
    <w:pPr>
      <w:spacing w:after="80" w:line="240" w:lineRule="auto"/>
      <w:ind w:firstLine="288"/>
      <w:contextualSpacing/>
    </w:pPr>
    <w:rPr>
      <w:sz w:val="18"/>
    </w:rPr>
  </w:style>
  <w:style w:type="paragraph" w:styleId="1">
    <w:name w:val="heading 1"/>
    <w:basedOn w:val="a0"/>
    <w:next w:val="a0"/>
    <w:link w:val="10"/>
    <w:uiPriority w:val="9"/>
    <w:qFormat/>
    <w:rsid w:val="0090044A"/>
    <w:pPr>
      <w:keepNext/>
      <w:keepLines/>
      <w:spacing w:after="120"/>
      <w:ind w:firstLine="0"/>
      <w:outlineLvl w:val="0"/>
    </w:pPr>
    <w:rPr>
      <w:rFonts w:asciiTheme="majorHAnsi" w:eastAsiaTheme="majorEastAsia" w:hAnsiTheme="majorHAnsi" w:cstheme="majorBidi"/>
      <w:color w:val="58170D"/>
      <w:sz w:val="48"/>
      <w:szCs w:val="36"/>
    </w:rPr>
  </w:style>
  <w:style w:type="paragraph" w:styleId="2">
    <w:name w:val="heading 2"/>
    <w:basedOn w:val="a0"/>
    <w:next w:val="a0"/>
    <w:link w:val="20"/>
    <w:uiPriority w:val="9"/>
    <w:unhideWhenUsed/>
    <w:qFormat/>
    <w:rsid w:val="0090044A"/>
    <w:pPr>
      <w:keepNext/>
      <w:spacing w:before="120" w:after="0"/>
      <w:ind w:firstLine="0"/>
      <w:outlineLvl w:val="1"/>
    </w:pPr>
    <w:rPr>
      <w:rFonts w:asciiTheme="majorHAnsi" w:eastAsiaTheme="majorEastAsia" w:hAnsiTheme="majorHAnsi" w:cstheme="majorBidi"/>
      <w:color w:val="58170D"/>
      <w:sz w:val="40"/>
      <w:szCs w:val="36"/>
    </w:rPr>
  </w:style>
  <w:style w:type="paragraph" w:styleId="3">
    <w:name w:val="heading 3"/>
    <w:basedOn w:val="a0"/>
    <w:next w:val="a0"/>
    <w:link w:val="30"/>
    <w:uiPriority w:val="9"/>
    <w:unhideWhenUsed/>
    <w:qFormat/>
    <w:rsid w:val="0090044A"/>
    <w:pPr>
      <w:keepNext/>
      <w:pBdr>
        <w:bottom w:val="single" w:sz="12" w:space="1" w:color="C9AD6A"/>
      </w:pBdr>
      <w:spacing w:before="200" w:after="60"/>
      <w:ind w:firstLine="0"/>
      <w:outlineLvl w:val="2"/>
    </w:pPr>
    <w:rPr>
      <w:rFonts w:asciiTheme="majorHAnsi" w:hAnsiTheme="majorHAnsi"/>
      <w:color w:val="58170D"/>
      <w:sz w:val="30"/>
    </w:rPr>
  </w:style>
  <w:style w:type="paragraph" w:styleId="4">
    <w:name w:val="heading 4"/>
    <w:basedOn w:val="a0"/>
    <w:next w:val="a0"/>
    <w:link w:val="40"/>
    <w:uiPriority w:val="9"/>
    <w:unhideWhenUsed/>
    <w:qFormat/>
    <w:rsid w:val="0090044A"/>
    <w:pPr>
      <w:keepNext/>
      <w:keepLines/>
      <w:spacing w:before="160" w:after="0"/>
      <w:ind w:firstLine="0"/>
      <w:outlineLvl w:val="3"/>
    </w:pPr>
    <w:rPr>
      <w:rFonts w:asciiTheme="majorHAnsi" w:eastAsiaTheme="majorEastAsia" w:hAnsiTheme="majorHAnsi" w:cstheme="majorBidi"/>
      <w:color w:val="58170D"/>
      <w:sz w:val="26"/>
      <w:szCs w:val="24"/>
    </w:rPr>
  </w:style>
  <w:style w:type="paragraph" w:styleId="5">
    <w:name w:val="heading 5"/>
    <w:basedOn w:val="a0"/>
    <w:next w:val="a0"/>
    <w:link w:val="50"/>
    <w:autoRedefine/>
    <w:uiPriority w:val="9"/>
    <w:semiHidden/>
    <w:unhideWhenUsed/>
    <w:qFormat/>
    <w:rsid w:val="0090044A"/>
    <w:pPr>
      <w:keepNext/>
      <w:keepLines/>
      <w:spacing w:before="40" w:after="0" w:line="264" w:lineRule="auto"/>
      <w:outlineLvl w:val="4"/>
    </w:pPr>
    <w:rPr>
      <w:rFonts w:asciiTheme="majorHAnsi" w:eastAsiaTheme="majorEastAsia" w:hAnsiTheme="majorHAnsi" w:cstheme="majorBidi"/>
      <w:color w:val="58170D"/>
    </w:rPr>
  </w:style>
  <w:style w:type="paragraph" w:styleId="6">
    <w:name w:val="heading 6"/>
    <w:basedOn w:val="a0"/>
    <w:next w:val="a0"/>
    <w:link w:val="60"/>
    <w:uiPriority w:val="9"/>
    <w:semiHidden/>
    <w:unhideWhenUsed/>
    <w:qFormat/>
    <w:rsid w:val="0090044A"/>
    <w:pPr>
      <w:keepNext/>
      <w:keepLines/>
      <w:spacing w:before="40" w:after="0"/>
      <w:outlineLvl w:val="5"/>
    </w:pPr>
    <w:rPr>
      <w:rFonts w:asciiTheme="majorHAnsi" w:eastAsiaTheme="majorEastAsia" w:hAnsiTheme="majorHAnsi" w:cstheme="majorBidi"/>
      <w:i/>
      <w:iCs/>
      <w:color w:val="58170D" w:themeColor="text2"/>
      <w:sz w:val="21"/>
      <w:szCs w:val="21"/>
    </w:rPr>
  </w:style>
  <w:style w:type="paragraph" w:styleId="7">
    <w:name w:val="heading 7"/>
    <w:basedOn w:val="a0"/>
    <w:next w:val="a0"/>
    <w:link w:val="70"/>
    <w:uiPriority w:val="9"/>
    <w:semiHidden/>
    <w:unhideWhenUsed/>
    <w:qFormat/>
    <w:rsid w:val="0090044A"/>
    <w:pPr>
      <w:keepNext/>
      <w:keepLines/>
      <w:spacing w:before="40" w:after="0"/>
      <w:outlineLvl w:val="6"/>
    </w:pPr>
    <w:rPr>
      <w:rFonts w:asciiTheme="majorHAnsi" w:eastAsiaTheme="majorEastAsia" w:hAnsiTheme="majorHAnsi" w:cstheme="majorBidi"/>
      <w:i/>
      <w:iCs/>
      <w:color w:val="2C0B06" w:themeColor="accent1" w:themeShade="80"/>
      <w:sz w:val="21"/>
      <w:szCs w:val="21"/>
    </w:rPr>
  </w:style>
  <w:style w:type="paragraph" w:styleId="8">
    <w:name w:val="heading 8"/>
    <w:basedOn w:val="a0"/>
    <w:next w:val="a0"/>
    <w:link w:val="80"/>
    <w:uiPriority w:val="9"/>
    <w:semiHidden/>
    <w:unhideWhenUsed/>
    <w:qFormat/>
    <w:rsid w:val="0090044A"/>
    <w:pPr>
      <w:keepNext/>
      <w:keepLines/>
      <w:spacing w:before="40" w:after="0"/>
      <w:outlineLvl w:val="7"/>
    </w:pPr>
    <w:rPr>
      <w:rFonts w:asciiTheme="majorHAnsi" w:eastAsiaTheme="majorEastAsia" w:hAnsiTheme="majorHAnsi" w:cstheme="majorBidi"/>
      <w:b/>
      <w:bCs/>
      <w:color w:val="58170D" w:themeColor="text2"/>
      <w:sz w:val="20"/>
    </w:rPr>
  </w:style>
  <w:style w:type="paragraph" w:styleId="9">
    <w:name w:val="heading 9"/>
    <w:basedOn w:val="a0"/>
    <w:next w:val="a0"/>
    <w:link w:val="90"/>
    <w:uiPriority w:val="9"/>
    <w:semiHidden/>
    <w:unhideWhenUsed/>
    <w:qFormat/>
    <w:rsid w:val="0090044A"/>
    <w:pPr>
      <w:keepNext/>
      <w:keepLines/>
      <w:spacing w:before="40" w:after="0"/>
      <w:outlineLvl w:val="8"/>
    </w:pPr>
    <w:rPr>
      <w:rFonts w:asciiTheme="majorHAnsi" w:eastAsiaTheme="majorEastAsia" w:hAnsiTheme="majorHAnsi" w:cstheme="majorBidi"/>
      <w:b/>
      <w:bCs/>
      <w:i/>
      <w:iCs/>
      <w:color w:val="58170D" w:themeColor="tex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0044A"/>
    <w:rPr>
      <w:rFonts w:asciiTheme="majorHAnsi" w:eastAsiaTheme="majorEastAsia" w:hAnsiTheme="majorHAnsi" w:cstheme="majorBidi"/>
      <w:color w:val="58170D"/>
      <w:sz w:val="48"/>
      <w:szCs w:val="36"/>
    </w:rPr>
  </w:style>
  <w:style w:type="character" w:customStyle="1" w:styleId="20">
    <w:name w:val="Заголовок 2 Знак"/>
    <w:basedOn w:val="a1"/>
    <w:link w:val="2"/>
    <w:uiPriority w:val="9"/>
    <w:rsid w:val="0090044A"/>
    <w:rPr>
      <w:rFonts w:asciiTheme="majorHAnsi" w:eastAsiaTheme="majorEastAsia" w:hAnsiTheme="majorHAnsi" w:cstheme="majorBidi"/>
      <w:color w:val="58170D"/>
      <w:sz w:val="40"/>
      <w:szCs w:val="36"/>
    </w:rPr>
  </w:style>
  <w:style w:type="character" w:customStyle="1" w:styleId="30">
    <w:name w:val="Заголовок 3 Знак"/>
    <w:basedOn w:val="a1"/>
    <w:link w:val="3"/>
    <w:uiPriority w:val="9"/>
    <w:rsid w:val="0090044A"/>
    <w:rPr>
      <w:rFonts w:asciiTheme="majorHAnsi" w:hAnsiTheme="majorHAnsi"/>
      <w:color w:val="58170D"/>
      <w:sz w:val="30"/>
    </w:rPr>
  </w:style>
  <w:style w:type="character" w:customStyle="1" w:styleId="40">
    <w:name w:val="Заголовок 4 Знак"/>
    <w:basedOn w:val="a1"/>
    <w:link w:val="4"/>
    <w:uiPriority w:val="9"/>
    <w:rsid w:val="0090044A"/>
    <w:rPr>
      <w:rFonts w:asciiTheme="majorHAnsi" w:eastAsiaTheme="majorEastAsia" w:hAnsiTheme="majorHAnsi" w:cstheme="majorBidi"/>
      <w:color w:val="58170D"/>
      <w:sz w:val="26"/>
      <w:szCs w:val="24"/>
    </w:rPr>
  </w:style>
  <w:style w:type="character" w:customStyle="1" w:styleId="50">
    <w:name w:val="Заголовок 5 Знак"/>
    <w:basedOn w:val="a1"/>
    <w:link w:val="5"/>
    <w:uiPriority w:val="9"/>
    <w:semiHidden/>
    <w:rsid w:val="0090044A"/>
    <w:rPr>
      <w:rFonts w:asciiTheme="majorHAnsi" w:eastAsiaTheme="majorEastAsia" w:hAnsiTheme="majorHAnsi" w:cstheme="majorBidi"/>
      <w:color w:val="58170D"/>
      <w:sz w:val="18"/>
    </w:rPr>
  </w:style>
  <w:style w:type="character" w:customStyle="1" w:styleId="60">
    <w:name w:val="Заголовок 6 Знак"/>
    <w:basedOn w:val="a1"/>
    <w:link w:val="6"/>
    <w:uiPriority w:val="9"/>
    <w:semiHidden/>
    <w:rsid w:val="0090044A"/>
    <w:rPr>
      <w:rFonts w:asciiTheme="majorHAnsi" w:eastAsiaTheme="majorEastAsia" w:hAnsiTheme="majorHAnsi" w:cstheme="majorBidi"/>
      <w:i/>
      <w:iCs/>
      <w:color w:val="58170D" w:themeColor="text2"/>
      <w:sz w:val="21"/>
      <w:szCs w:val="21"/>
    </w:rPr>
  </w:style>
  <w:style w:type="character" w:customStyle="1" w:styleId="70">
    <w:name w:val="Заголовок 7 Знак"/>
    <w:basedOn w:val="a1"/>
    <w:link w:val="7"/>
    <w:uiPriority w:val="9"/>
    <w:semiHidden/>
    <w:rsid w:val="0090044A"/>
    <w:rPr>
      <w:rFonts w:asciiTheme="majorHAnsi" w:eastAsiaTheme="majorEastAsia" w:hAnsiTheme="majorHAnsi" w:cstheme="majorBidi"/>
      <w:i/>
      <w:iCs/>
      <w:color w:val="2C0B06" w:themeColor="accent1" w:themeShade="80"/>
      <w:sz w:val="21"/>
      <w:szCs w:val="21"/>
    </w:rPr>
  </w:style>
  <w:style w:type="character" w:customStyle="1" w:styleId="80">
    <w:name w:val="Заголовок 8 Знак"/>
    <w:basedOn w:val="a1"/>
    <w:link w:val="8"/>
    <w:uiPriority w:val="9"/>
    <w:semiHidden/>
    <w:rsid w:val="0090044A"/>
    <w:rPr>
      <w:rFonts w:asciiTheme="majorHAnsi" w:eastAsiaTheme="majorEastAsia" w:hAnsiTheme="majorHAnsi" w:cstheme="majorBidi"/>
      <w:b/>
      <w:bCs/>
      <w:color w:val="58170D" w:themeColor="text2"/>
    </w:rPr>
  </w:style>
  <w:style w:type="character" w:customStyle="1" w:styleId="90">
    <w:name w:val="Заголовок 9 Знак"/>
    <w:basedOn w:val="a1"/>
    <w:link w:val="9"/>
    <w:uiPriority w:val="9"/>
    <w:semiHidden/>
    <w:rsid w:val="0090044A"/>
    <w:rPr>
      <w:rFonts w:asciiTheme="majorHAnsi" w:eastAsiaTheme="majorEastAsia" w:hAnsiTheme="majorHAnsi" w:cstheme="majorBidi"/>
      <w:b/>
      <w:bCs/>
      <w:i/>
      <w:iCs/>
      <w:color w:val="58170D" w:themeColor="text2"/>
    </w:rPr>
  </w:style>
  <w:style w:type="paragraph" w:styleId="a4">
    <w:name w:val="caption"/>
    <w:basedOn w:val="a0"/>
    <w:next w:val="a0"/>
    <w:uiPriority w:val="35"/>
    <w:semiHidden/>
    <w:unhideWhenUsed/>
    <w:qFormat/>
    <w:rsid w:val="0090044A"/>
    <w:rPr>
      <w:b/>
      <w:bCs/>
      <w:smallCaps/>
      <w:color w:val="595959" w:themeColor="text1" w:themeTint="A6"/>
      <w:spacing w:val="6"/>
    </w:rPr>
  </w:style>
  <w:style w:type="paragraph" w:styleId="a5">
    <w:name w:val="Title"/>
    <w:basedOn w:val="a0"/>
    <w:next w:val="a0"/>
    <w:link w:val="a6"/>
    <w:autoRedefine/>
    <w:uiPriority w:val="10"/>
    <w:qFormat/>
    <w:rsid w:val="0090044A"/>
    <w:pPr>
      <w:spacing w:after="0" w:line="204" w:lineRule="auto"/>
      <w:jc w:val="center"/>
    </w:pPr>
    <w:rPr>
      <w:rFonts w:asciiTheme="majorHAnsi" w:eastAsiaTheme="majorEastAsia" w:hAnsiTheme="majorHAnsi" w:cstheme="majorBidi"/>
      <w:caps/>
      <w:color w:val="58170D" w:themeColor="text2"/>
      <w:spacing w:val="-15"/>
      <w:sz w:val="100"/>
      <w:szCs w:val="72"/>
    </w:rPr>
  </w:style>
  <w:style w:type="character" w:customStyle="1" w:styleId="a6">
    <w:name w:val="Назва Знак"/>
    <w:basedOn w:val="a1"/>
    <w:link w:val="a5"/>
    <w:uiPriority w:val="10"/>
    <w:rsid w:val="0090044A"/>
    <w:rPr>
      <w:rFonts w:asciiTheme="majorHAnsi" w:eastAsiaTheme="majorEastAsia" w:hAnsiTheme="majorHAnsi" w:cstheme="majorBidi"/>
      <w:caps/>
      <w:color w:val="58170D" w:themeColor="text2"/>
      <w:spacing w:val="-15"/>
      <w:sz w:val="100"/>
      <w:szCs w:val="72"/>
    </w:rPr>
  </w:style>
  <w:style w:type="paragraph" w:styleId="a7">
    <w:name w:val="Subtitle"/>
    <w:basedOn w:val="a0"/>
    <w:next w:val="a0"/>
    <w:link w:val="a8"/>
    <w:autoRedefine/>
    <w:uiPriority w:val="11"/>
    <w:qFormat/>
    <w:rsid w:val="0090044A"/>
    <w:pPr>
      <w:numPr>
        <w:ilvl w:val="1"/>
      </w:numPr>
      <w:spacing w:after="240"/>
      <w:ind w:firstLine="288"/>
      <w:jc w:val="center"/>
    </w:pPr>
    <w:rPr>
      <w:rFonts w:asciiTheme="majorHAnsi" w:eastAsiaTheme="majorEastAsia" w:hAnsiTheme="majorHAnsi" w:cstheme="majorBidi"/>
      <w:smallCaps/>
      <w:color w:val="58170D" w:themeColor="accent1"/>
      <w:sz w:val="28"/>
      <w:szCs w:val="28"/>
    </w:rPr>
  </w:style>
  <w:style w:type="character" w:customStyle="1" w:styleId="a8">
    <w:name w:val="Підзаголовок Знак"/>
    <w:basedOn w:val="a1"/>
    <w:link w:val="a7"/>
    <w:uiPriority w:val="11"/>
    <w:rsid w:val="0090044A"/>
    <w:rPr>
      <w:rFonts w:asciiTheme="majorHAnsi" w:eastAsiaTheme="majorEastAsia" w:hAnsiTheme="majorHAnsi" w:cstheme="majorBidi"/>
      <w:smallCaps/>
      <w:color w:val="58170D" w:themeColor="accent1"/>
      <w:sz w:val="28"/>
      <w:szCs w:val="28"/>
    </w:rPr>
  </w:style>
  <w:style w:type="character" w:styleId="a9">
    <w:name w:val="Strong"/>
    <w:basedOn w:val="a1"/>
    <w:uiPriority w:val="22"/>
    <w:qFormat/>
    <w:rsid w:val="0090044A"/>
    <w:rPr>
      <w:b/>
      <w:bCs/>
    </w:rPr>
  </w:style>
  <w:style w:type="character" w:styleId="aa">
    <w:name w:val="Emphasis"/>
    <w:basedOn w:val="a1"/>
    <w:uiPriority w:val="20"/>
    <w:qFormat/>
    <w:rsid w:val="0090044A"/>
    <w:rPr>
      <w:i/>
      <w:iCs/>
    </w:rPr>
  </w:style>
  <w:style w:type="paragraph" w:styleId="ab">
    <w:name w:val="No Spacing"/>
    <w:uiPriority w:val="1"/>
    <w:qFormat/>
    <w:rsid w:val="0090044A"/>
    <w:pPr>
      <w:spacing w:after="0" w:line="240" w:lineRule="auto"/>
    </w:pPr>
  </w:style>
  <w:style w:type="paragraph" w:styleId="a">
    <w:name w:val="List Paragraph"/>
    <w:basedOn w:val="a0"/>
    <w:autoRedefine/>
    <w:uiPriority w:val="34"/>
    <w:qFormat/>
    <w:rsid w:val="0090044A"/>
    <w:pPr>
      <w:numPr>
        <w:numId w:val="7"/>
      </w:numPr>
      <w:spacing w:after="120" w:line="264" w:lineRule="auto"/>
    </w:pPr>
  </w:style>
  <w:style w:type="paragraph" w:styleId="ac">
    <w:name w:val="Quote"/>
    <w:basedOn w:val="a0"/>
    <w:next w:val="a0"/>
    <w:link w:val="ad"/>
    <w:uiPriority w:val="29"/>
    <w:qFormat/>
    <w:rsid w:val="0090044A"/>
    <w:pPr>
      <w:spacing w:before="160"/>
      <w:ind w:left="720" w:right="720"/>
    </w:pPr>
    <w:rPr>
      <w:i/>
      <w:iCs/>
      <w:color w:val="404040" w:themeColor="text1" w:themeTint="BF"/>
      <w:sz w:val="20"/>
    </w:rPr>
  </w:style>
  <w:style w:type="character" w:customStyle="1" w:styleId="ad">
    <w:name w:val="Цитата Знак"/>
    <w:basedOn w:val="a1"/>
    <w:link w:val="ac"/>
    <w:uiPriority w:val="29"/>
    <w:rsid w:val="0090044A"/>
    <w:rPr>
      <w:i/>
      <w:iCs/>
      <w:color w:val="404040" w:themeColor="text1" w:themeTint="BF"/>
    </w:rPr>
  </w:style>
  <w:style w:type="paragraph" w:styleId="ae">
    <w:name w:val="Intense Quote"/>
    <w:basedOn w:val="a0"/>
    <w:next w:val="a0"/>
    <w:link w:val="af"/>
    <w:uiPriority w:val="30"/>
    <w:qFormat/>
    <w:rsid w:val="0090044A"/>
    <w:pPr>
      <w:pBdr>
        <w:left w:val="single" w:sz="18" w:space="12" w:color="58170D" w:themeColor="accent1"/>
      </w:pBdr>
      <w:spacing w:before="100" w:beforeAutospacing="1" w:line="300" w:lineRule="auto"/>
      <w:ind w:left="1224" w:right="1224"/>
    </w:pPr>
    <w:rPr>
      <w:rFonts w:asciiTheme="majorHAnsi" w:eastAsiaTheme="majorEastAsia" w:hAnsiTheme="majorHAnsi" w:cstheme="majorBidi"/>
      <w:color w:val="58170D" w:themeColor="accent1"/>
      <w:sz w:val="28"/>
      <w:szCs w:val="28"/>
    </w:rPr>
  </w:style>
  <w:style w:type="character" w:customStyle="1" w:styleId="af">
    <w:name w:val="Насичена цитата Знак"/>
    <w:basedOn w:val="a1"/>
    <w:link w:val="ae"/>
    <w:uiPriority w:val="30"/>
    <w:rsid w:val="0090044A"/>
    <w:rPr>
      <w:rFonts w:asciiTheme="majorHAnsi" w:eastAsiaTheme="majorEastAsia" w:hAnsiTheme="majorHAnsi" w:cstheme="majorBidi"/>
      <w:color w:val="58170D" w:themeColor="accent1"/>
      <w:sz w:val="28"/>
      <w:szCs w:val="28"/>
    </w:rPr>
  </w:style>
  <w:style w:type="character" w:styleId="af0">
    <w:name w:val="Subtle Emphasis"/>
    <w:basedOn w:val="a1"/>
    <w:uiPriority w:val="19"/>
    <w:qFormat/>
    <w:rsid w:val="0090044A"/>
    <w:rPr>
      <w:i/>
      <w:iCs/>
      <w:color w:val="404040" w:themeColor="text1" w:themeTint="BF"/>
    </w:rPr>
  </w:style>
  <w:style w:type="character" w:styleId="af1">
    <w:name w:val="Intense Emphasis"/>
    <w:basedOn w:val="a1"/>
    <w:uiPriority w:val="21"/>
    <w:qFormat/>
    <w:rsid w:val="0090044A"/>
    <w:rPr>
      <w:b/>
      <w:bCs/>
      <w:i/>
      <w:iCs/>
    </w:rPr>
  </w:style>
  <w:style w:type="character" w:styleId="af2">
    <w:name w:val="Subtle Reference"/>
    <w:basedOn w:val="a1"/>
    <w:uiPriority w:val="31"/>
    <w:qFormat/>
    <w:rsid w:val="0090044A"/>
    <w:rPr>
      <w:smallCaps/>
      <w:color w:val="404040" w:themeColor="text1" w:themeTint="BF"/>
      <w:u w:val="single" w:color="7F7F7F" w:themeColor="text1" w:themeTint="80"/>
    </w:rPr>
  </w:style>
  <w:style w:type="character" w:styleId="af3">
    <w:name w:val="Intense Reference"/>
    <w:basedOn w:val="a1"/>
    <w:uiPriority w:val="32"/>
    <w:qFormat/>
    <w:rsid w:val="0090044A"/>
    <w:rPr>
      <w:b/>
      <w:bCs/>
      <w:smallCaps/>
      <w:spacing w:val="5"/>
      <w:u w:val="single"/>
    </w:rPr>
  </w:style>
  <w:style w:type="character" w:styleId="af4">
    <w:name w:val="Book Title"/>
    <w:basedOn w:val="a1"/>
    <w:uiPriority w:val="33"/>
    <w:qFormat/>
    <w:rsid w:val="0090044A"/>
    <w:rPr>
      <w:b/>
      <w:bCs/>
      <w:smallCaps/>
    </w:rPr>
  </w:style>
  <w:style w:type="paragraph" w:styleId="af5">
    <w:name w:val="TOC Heading"/>
    <w:basedOn w:val="1"/>
    <w:next w:val="a0"/>
    <w:uiPriority w:val="39"/>
    <w:semiHidden/>
    <w:unhideWhenUsed/>
    <w:qFormat/>
    <w:rsid w:val="0090044A"/>
    <w:pPr>
      <w:outlineLvl w:val="9"/>
    </w:pPr>
  </w:style>
  <w:style w:type="paragraph" w:customStyle="1" w:styleId="TableTitle">
    <w:name w:val="Table Title"/>
    <w:basedOn w:val="a0"/>
    <w:link w:val="TableTitleChar"/>
    <w:autoRedefine/>
    <w:qFormat/>
    <w:rsid w:val="0090044A"/>
    <w:pPr>
      <w:spacing w:before="120" w:after="40"/>
      <w:ind w:firstLine="0"/>
    </w:pPr>
    <w:rPr>
      <w:rFonts w:ascii="Scala Sans SC" w:eastAsiaTheme="majorEastAsia" w:hAnsi="Scala Sans SC" w:cs="Arial"/>
      <w:b/>
      <w:color w:val="000000" w:themeColor="text1"/>
      <w:sz w:val="22"/>
      <w:szCs w:val="24"/>
    </w:rPr>
  </w:style>
  <w:style w:type="character" w:customStyle="1" w:styleId="TableTitleChar">
    <w:name w:val="Table Title Char"/>
    <w:basedOn w:val="40"/>
    <w:link w:val="TableTitle"/>
    <w:rsid w:val="0090044A"/>
    <w:rPr>
      <w:rFonts w:ascii="Scala Sans SC" w:eastAsiaTheme="majorEastAsia" w:hAnsi="Scala Sans SC" w:cs="Arial"/>
      <w:b/>
      <w:color w:val="000000" w:themeColor="text1"/>
      <w:sz w:val="22"/>
      <w:szCs w:val="24"/>
    </w:rPr>
  </w:style>
  <w:style w:type="table" w:customStyle="1" w:styleId="DD5eSplat">
    <w:name w:val="D&amp;D 5e Splat"/>
    <w:basedOn w:val="a2"/>
    <w:uiPriority w:val="99"/>
    <w:rsid w:val="00AA5EF3"/>
    <w:pPr>
      <w:spacing w:after="0" w:line="240" w:lineRule="auto"/>
    </w:pPr>
    <w:rPr>
      <w:rFonts w:ascii="ScalaSans" w:hAnsi="ScalaSans"/>
      <w:sz w:val="19"/>
    </w:rPr>
    <w:tblPr>
      <w:tblStyleRowBandSize w:val="1"/>
    </w:tblPr>
    <w:tblStylePr w:type="firstRow">
      <w:rPr>
        <w:b/>
        <w:i w:val="0"/>
      </w:rPr>
    </w:tblStylePr>
    <w:tblStylePr w:type="band1Horz">
      <w:tblPr/>
      <w:tcPr>
        <w:shd w:val="clear" w:color="auto" w:fill="E0E5C1"/>
      </w:tcPr>
    </w:tblStylePr>
  </w:style>
  <w:style w:type="table" w:styleId="af6">
    <w:name w:val="Table Grid"/>
    <w:basedOn w:val="a2"/>
    <w:uiPriority w:val="39"/>
    <w:rsid w:val="00AE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BlockTitle">
    <w:name w:val="Stat Block Title"/>
    <w:basedOn w:val="a0"/>
    <w:link w:val="StatBlockTitleChar"/>
    <w:autoRedefine/>
    <w:qFormat/>
    <w:rsid w:val="0090044A"/>
    <w:pPr>
      <w:spacing w:after="0"/>
      <w:ind w:firstLine="0"/>
    </w:pPr>
    <w:rPr>
      <w:rFonts w:asciiTheme="majorHAnsi" w:hAnsiTheme="majorHAnsi"/>
      <w:color w:val="58170D"/>
      <w:sz w:val="34"/>
      <w:szCs w:val="34"/>
    </w:rPr>
  </w:style>
  <w:style w:type="paragraph" w:customStyle="1" w:styleId="StatBlockColored">
    <w:name w:val="Stat Block Colored"/>
    <w:basedOn w:val="a0"/>
    <w:link w:val="StatBlockColoredChar"/>
    <w:autoRedefine/>
    <w:qFormat/>
    <w:rsid w:val="0090044A"/>
    <w:pPr>
      <w:ind w:firstLine="0"/>
    </w:pPr>
    <w:rPr>
      <w:rFonts w:ascii="ScalaSans" w:hAnsi="ScalaSans"/>
      <w:color w:val="58170D"/>
      <w:sz w:val="17"/>
      <w:szCs w:val="17"/>
    </w:rPr>
  </w:style>
  <w:style w:type="character" w:customStyle="1" w:styleId="StatBlockTitleChar">
    <w:name w:val="Stat Block Title Char"/>
    <w:basedOn w:val="a1"/>
    <w:link w:val="StatBlockTitle"/>
    <w:rsid w:val="0090044A"/>
    <w:rPr>
      <w:rFonts w:asciiTheme="majorHAnsi" w:hAnsiTheme="majorHAnsi"/>
      <w:color w:val="58170D"/>
      <w:sz w:val="34"/>
      <w:szCs w:val="34"/>
    </w:rPr>
  </w:style>
  <w:style w:type="paragraph" w:customStyle="1" w:styleId="StatBlockText">
    <w:name w:val="Stat Block Text"/>
    <w:basedOn w:val="a0"/>
    <w:link w:val="StatBlockTextChar"/>
    <w:autoRedefine/>
    <w:qFormat/>
    <w:rsid w:val="0090044A"/>
    <w:pPr>
      <w:ind w:firstLine="0"/>
    </w:pPr>
    <w:rPr>
      <w:rFonts w:ascii="ScalaSans" w:hAnsi="ScalaSans"/>
      <w:color w:val="000000" w:themeColor="text1"/>
      <w:sz w:val="17"/>
      <w:szCs w:val="17"/>
    </w:rPr>
  </w:style>
  <w:style w:type="character" w:customStyle="1" w:styleId="StatBlockColoredChar">
    <w:name w:val="Stat Block Colored Char"/>
    <w:basedOn w:val="a1"/>
    <w:link w:val="StatBlockColored"/>
    <w:rsid w:val="0090044A"/>
    <w:rPr>
      <w:rFonts w:ascii="ScalaSans" w:hAnsi="ScalaSans"/>
      <w:color w:val="58170D"/>
      <w:sz w:val="17"/>
      <w:szCs w:val="17"/>
    </w:rPr>
  </w:style>
  <w:style w:type="character" w:customStyle="1" w:styleId="StatBlockTextChar">
    <w:name w:val="Stat Block Text Char"/>
    <w:basedOn w:val="a1"/>
    <w:link w:val="StatBlockText"/>
    <w:rsid w:val="0090044A"/>
    <w:rPr>
      <w:rFonts w:ascii="ScalaSans" w:hAnsi="ScalaSans"/>
      <w:color w:val="000000" w:themeColor="text1"/>
      <w:sz w:val="17"/>
      <w:szCs w:val="17"/>
    </w:rPr>
  </w:style>
  <w:style w:type="paragraph" w:styleId="af7">
    <w:name w:val="header"/>
    <w:basedOn w:val="a0"/>
    <w:link w:val="af8"/>
    <w:uiPriority w:val="99"/>
    <w:unhideWhenUsed/>
    <w:rsid w:val="0050106E"/>
    <w:pPr>
      <w:tabs>
        <w:tab w:val="center" w:pos="4680"/>
        <w:tab w:val="right" w:pos="9360"/>
      </w:tabs>
      <w:spacing w:after="0"/>
    </w:pPr>
  </w:style>
  <w:style w:type="character" w:customStyle="1" w:styleId="af8">
    <w:name w:val="Верхній колонтитул Знак"/>
    <w:basedOn w:val="a1"/>
    <w:link w:val="af7"/>
    <w:uiPriority w:val="99"/>
    <w:rsid w:val="0050106E"/>
    <w:rPr>
      <w:sz w:val="18"/>
    </w:rPr>
  </w:style>
  <w:style w:type="paragraph" w:styleId="af9">
    <w:name w:val="footer"/>
    <w:basedOn w:val="a0"/>
    <w:link w:val="afa"/>
    <w:uiPriority w:val="99"/>
    <w:unhideWhenUsed/>
    <w:rsid w:val="0050106E"/>
    <w:pPr>
      <w:tabs>
        <w:tab w:val="center" w:pos="4680"/>
        <w:tab w:val="right" w:pos="9360"/>
      </w:tabs>
      <w:spacing w:after="0"/>
    </w:pPr>
  </w:style>
  <w:style w:type="character" w:customStyle="1" w:styleId="afa">
    <w:name w:val="Нижній колонтитул Знак"/>
    <w:basedOn w:val="a1"/>
    <w:link w:val="af9"/>
    <w:uiPriority w:val="99"/>
    <w:rsid w:val="0050106E"/>
    <w:rPr>
      <w:sz w:val="18"/>
    </w:rPr>
  </w:style>
  <w:style w:type="paragraph" w:customStyle="1" w:styleId="5eFooter">
    <w:name w:val="5e Footer"/>
    <w:basedOn w:val="af9"/>
    <w:next w:val="a0"/>
    <w:link w:val="5eFooterChar"/>
    <w:autoRedefine/>
    <w:qFormat/>
    <w:rsid w:val="0090044A"/>
    <w:rPr>
      <w:smallCaps/>
      <w:color w:val="C9AD6A"/>
    </w:rPr>
  </w:style>
  <w:style w:type="character" w:customStyle="1" w:styleId="5eFooterChar">
    <w:name w:val="5e Footer Char"/>
    <w:basedOn w:val="afa"/>
    <w:link w:val="5eFooter"/>
    <w:rsid w:val="0090044A"/>
    <w:rPr>
      <w:smallCaps/>
      <w:color w:val="C9AD6A"/>
      <w:sz w:val="18"/>
    </w:rPr>
  </w:style>
  <w:style w:type="paragraph" w:customStyle="1" w:styleId="TableText">
    <w:name w:val="Table Text"/>
    <w:basedOn w:val="a0"/>
    <w:link w:val="TableTextChar"/>
    <w:qFormat/>
    <w:rsid w:val="00B34E3E"/>
    <w:pPr>
      <w:spacing w:before="40" w:after="40"/>
    </w:pPr>
    <w:rPr>
      <w:rFonts w:ascii="ScalaSans" w:hAnsi="ScalaSans"/>
      <w:sz w:val="19"/>
      <w:szCs w:val="19"/>
    </w:rPr>
  </w:style>
  <w:style w:type="paragraph" w:customStyle="1" w:styleId="SectionHeader">
    <w:name w:val="Section Header"/>
    <w:basedOn w:val="1"/>
    <w:link w:val="SectionHeaderChar"/>
    <w:rsid w:val="006B559F"/>
  </w:style>
  <w:style w:type="character" w:customStyle="1" w:styleId="TableTextChar">
    <w:name w:val="Table Text Char"/>
    <w:basedOn w:val="a1"/>
    <w:link w:val="TableText"/>
    <w:rsid w:val="00B34E3E"/>
    <w:rPr>
      <w:rFonts w:ascii="ScalaSans" w:hAnsi="ScalaSans"/>
      <w:sz w:val="19"/>
      <w:szCs w:val="19"/>
    </w:rPr>
  </w:style>
  <w:style w:type="paragraph" w:customStyle="1" w:styleId="StatBlocks">
    <w:name w:val="Stat Blocks"/>
    <w:basedOn w:val="StatBlockColored"/>
    <w:link w:val="StatBlocksChar"/>
    <w:rsid w:val="00106C32"/>
    <w:pPr>
      <w:spacing w:line="264" w:lineRule="auto"/>
    </w:pPr>
  </w:style>
  <w:style w:type="character" w:customStyle="1" w:styleId="SectionHeaderChar">
    <w:name w:val="Section Header Char"/>
    <w:basedOn w:val="10"/>
    <w:link w:val="SectionHeader"/>
    <w:rsid w:val="006B559F"/>
    <w:rPr>
      <w:rFonts w:asciiTheme="majorHAnsi" w:eastAsiaTheme="majorEastAsia" w:hAnsiTheme="majorHAnsi" w:cstheme="majorBidi"/>
      <w:color w:val="58170D"/>
      <w:sz w:val="48"/>
      <w:szCs w:val="36"/>
    </w:rPr>
  </w:style>
  <w:style w:type="paragraph" w:customStyle="1" w:styleId="StatBlockActionsTitle">
    <w:name w:val="Stat Block Actions Title"/>
    <w:basedOn w:val="a0"/>
    <w:link w:val="StatBlockActionsTitleChar"/>
    <w:qFormat/>
    <w:rsid w:val="0090044A"/>
    <w:pPr>
      <w:spacing w:after="0"/>
      <w:ind w:firstLine="0"/>
    </w:pPr>
    <w:rPr>
      <w:rFonts w:ascii="Scala Sans SC" w:hAnsi="Scala Sans SC"/>
      <w:color w:val="58170D"/>
      <w:sz w:val="24"/>
      <w:szCs w:val="24"/>
    </w:rPr>
  </w:style>
  <w:style w:type="character" w:customStyle="1" w:styleId="StatBlocksChar">
    <w:name w:val="Stat Blocks Char"/>
    <w:basedOn w:val="StatBlockColoredChar"/>
    <w:link w:val="StatBlocks"/>
    <w:rsid w:val="00106C32"/>
    <w:rPr>
      <w:rFonts w:ascii="ScalaSans" w:hAnsi="ScalaSans"/>
      <w:color w:val="58170D"/>
      <w:sz w:val="17"/>
      <w:szCs w:val="17"/>
    </w:rPr>
  </w:style>
  <w:style w:type="character" w:customStyle="1" w:styleId="StatBlockActionsTitleChar">
    <w:name w:val="Stat Block Actions Title Char"/>
    <w:basedOn w:val="a1"/>
    <w:link w:val="StatBlockActionsTitle"/>
    <w:rsid w:val="0090044A"/>
    <w:rPr>
      <w:rFonts w:ascii="Scala Sans SC" w:hAnsi="Scala Sans SC"/>
      <w:color w:val="58170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Anton\OneDrive\TRPG\ZZ_TOOLS\CLAN%20SHARE\1.%20RESOURCES\Word%20Template\Homebrew%20Formatting.dotx" TargetMode="External"/></Relationships>
</file>

<file path=word/theme/theme1.xml><?xml version="1.0" encoding="utf-8"?>
<a:theme xmlns:a="http://schemas.openxmlformats.org/drawingml/2006/main" name="5e Splat">
  <a:themeElements>
    <a:clrScheme name="5e Splat Normal Colors">
      <a:dk1>
        <a:sysClr val="windowText" lastClr="000000"/>
      </a:dk1>
      <a:lt1>
        <a:sysClr val="window" lastClr="FFFFFF"/>
      </a:lt1>
      <a:dk2>
        <a:srgbClr val="58170D"/>
      </a:dk2>
      <a:lt2>
        <a:srgbClr val="E7E6E6"/>
      </a:lt2>
      <a:accent1>
        <a:srgbClr val="58170D"/>
      </a:accent1>
      <a:accent2>
        <a:srgbClr val="C9AD6A"/>
      </a:accent2>
      <a:accent3>
        <a:srgbClr val="A5A5A5"/>
      </a:accent3>
      <a:accent4>
        <a:srgbClr val="FFC000"/>
      </a:accent4>
      <a:accent5>
        <a:srgbClr val="4472C4"/>
      </a:accent5>
      <a:accent6>
        <a:srgbClr val="70AD47"/>
      </a:accent6>
      <a:hlink>
        <a:srgbClr val="0563C1"/>
      </a:hlink>
      <a:folHlink>
        <a:srgbClr val="954F72"/>
      </a:folHlink>
    </a:clrScheme>
    <a:fontScheme name="Custom 5">
      <a:majorFont>
        <a:latin typeface="MrsEavesSmallCaps Regular"/>
        <a:ea typeface=""/>
        <a:cs typeface=""/>
      </a:majorFont>
      <a:minorFont>
        <a:latin typeface="Bookman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1D564-0AA9-4919-8567-09F925398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Homebrew Formatting</Template>
  <TotalTime>2</TotalTime>
  <Pages>2</Pages>
  <Words>1213</Words>
  <Characters>692</Characters>
  <Application>Microsoft Office Word</Application>
  <DocSecurity>0</DocSecurity>
  <Lines>5</Lines>
  <Paragraphs>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2018-07-12T01:14:00Z</dcterms:created>
  <dcterms:modified xsi:type="dcterms:W3CDTF">2018-07-12T01:16:00Z</dcterms:modified>
</cp:coreProperties>
</file>